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C4606" w14:textId="01D54CF9" w:rsidR="00B618F3" w:rsidRDefault="002C71D2" w:rsidP="00B618F3">
      <w:pPr>
        <w:pStyle w:val="DocumentTitleText"/>
        <w:tabs>
          <w:tab w:val="left" w:pos="384"/>
          <w:tab w:val="right" w:pos="9697"/>
        </w:tabs>
        <w:ind w:right="850"/>
        <w:rPr>
          <w:noProof/>
          <w:color w:val="CF022B"/>
          <w:lang w:eastAsia="en-SG"/>
        </w:rPr>
      </w:pPr>
      <w:r w:rsidRPr="0028401E">
        <w:rPr>
          <w:noProof/>
          <w:color w:val="CF022B"/>
          <w:lang w:eastAsia="en-SG"/>
        </w:rPr>
        <mc:AlternateContent>
          <mc:Choice Requires="wps">
            <w:drawing>
              <wp:anchor distT="0" distB="0" distL="114300" distR="114300" simplePos="1" relativeHeight="251644928" behindDoc="0" locked="0" layoutInCell="1" allowOverlap="1" wp14:anchorId="50E40EE5" wp14:editId="1BFA7A6A">
                <wp:simplePos x="12700" y="12700"/>
                <wp:positionH relativeFrom="column">
                  <wp:posOffset>-707390</wp:posOffset>
                </wp:positionH>
                <wp:positionV relativeFrom="paragraph">
                  <wp:posOffset>-1175385</wp:posOffset>
                </wp:positionV>
                <wp:extent cx="12700" cy="12700"/>
                <wp:effectExtent l="0" t="0" r="0" b="0"/>
                <wp:wrapNone/>
                <wp:docPr id="5" name="DocumentXML" hidden="1"/>
                <wp:cNvGraphicFramePr/>
                <a:graphic xmlns:a="http://schemas.openxmlformats.org/drawingml/2006/main">
                  <a:graphicData uri="http://schemas.microsoft.com/office/word/2010/wordprocessingShape">
                    <wps:wsp>
                      <wps:cNvSpPr txBox="1"/>
                      <wps:spPr>
                        <a:xfrm>
                          <a:off x="0" y="0"/>
                          <a:ext cx="12700" cy="1270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FCE099" w14:textId="77777777" w:rsidR="00BA3F3F" w:rsidRDefault="00BA3F3F">
                            <w:pPr>
                              <w:rPr>
                                <w:noProof/>
                              </w:rPr>
                            </w:pPr>
                            <w:r>
                              <w:rPr>
                                <w:noProof/>
                              </w:rPr>
                              <w:t>&lt;?xml version="1.0"?&gt;&lt;DocumentFile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&lt;ConfidentialDescription&gt;Confidential&lt;/ConfidentialDescription&gt;  &lt;CountryId&gt;0&lt;/CountryId&gt;  &lt;PageSizeId&gt;1&lt;/PageSizeId&gt;  &lt;PageOrientationId&gt;1&lt;/PageOrientationId&gt;  &lt;PrePrintedStationary&gt;false&lt;/PrePrintedStationary&gt;  &lt;Project&gt;Project B&lt;/Project&gt;  &lt;Reference&gt;20150114-160143-LL&lt;/Reference&gt;  &lt;TemplateType&gt;3&lt;/TemplateType&gt;  &lt;CultureId&gt;en-GB&lt;/CultureId&gt;  &lt;LanguageId&gt;1&lt;/LanguageId&gt;  &lt;Customer&gt;Customer A&lt;/Customer&gt;  &lt;DocumentDate&gt;2017-07-21T10:21:20.5098702+08:00&lt;/DocumentDate&gt;  &lt;Saved&gt;false&lt;/Saved&gt;  &lt;IsValid&gt;true&lt;/IsValid&gt;  &lt;FirstPageCover&gt;false&lt;/FirstPageCover&gt;  &lt;IsNew&gt;false&lt;/IsNew&gt;  &lt;CurrentVersion&gt;1.00&lt;/CurrentVersion&gt;  &lt;DocumentType&gt;Proposal&lt;/DocumentType&gt;  &lt;DocumentTypeId&gt;5&lt;/DocumentTypeId&gt;  &lt;Entity&gt;Entity&lt;/Entity&gt;  &lt;HasDistributionList&gt;true&lt;/HasDistributionList&gt;  &lt;HasForeword&gt;false&lt;/HasForeword&gt;  &lt;Recipient&gt;Recipient Name</w:t>
                            </w:r>
                          </w:p>
                          <w:p w14:paraId="4841440B" w14:textId="77777777" w:rsidR="00BA3F3F" w:rsidRDefault="00BA3F3F">
                            <w:pPr>
                              <w:rPr>
                                <w:noProof/>
                              </w:rPr>
                            </w:pPr>
                            <w:r>
                              <w:rPr>
                                <w:noProof/>
                              </w:rPr>
                              <w:t>Recipient Address&lt;/Recipient&gt;  &lt;Title&gt;Document Name&lt;/Title&gt;  &lt;Status&gt;1&lt;/Status&gt;  &lt;StatusDescription&gt;Preliminary Draft&lt;/StatusDescription&gt;  &lt;SetEdition&gt;false&lt;/SetEdition&gt;  &lt;SetVersion&gt;false&lt;/SetVersion&gt;&lt;/DocumentFile&gt;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E40EE5" id="_x0000_t202" coordsize="21600,21600" o:spt="202" path="m,l,21600r21600,l21600,xe">
                <v:stroke joinstyle="miter"/>
                <v:path gradientshapeok="t" o:connecttype="rect"/>
              </v:shapetype>
              <v:shape id="DocumentXML" o:spid="_x0000_s1026" type="#_x0000_t202" style="position:absolute;left:0;text-align:left;margin-left:-55.7pt;margin-top:-92.55pt;width:1pt;height:1pt;z-index:251644928;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" filled="f" strokeweight=".5pt">
                <v:textbox>
                  <w:txbxContent>
                    <w:p w14:paraId="68FCE099" w14:textId="77777777" w:rsidR="00BA3F3F" w:rsidRDefault="00BA3F3F">
                      <w:pPr>
                        <w:rPr>
                          <w:noProof/>
                        </w:rPr>
                      </w:pPr>
                      <w:r>
                        <w:rPr>
                          <w:noProof/>
                        </w:rPr>
                        <w:t>&lt;?xml version="1.0"?&gt;&lt;DocumentFile xmlns:xsi="http://www.w3.org/2001/XMLSchema-instance" xmlns:xsd="http://www.w3.org/2001/XMLSchema"&gt;  &lt;GraphicCharterDefinitionId&gt;0&lt;/GraphicCharterDefinitionId&gt;  &lt;TemplateBaseTypeId&gt;0&lt;/TemplateBaseTypeId&gt;  &lt;CompanyId&gt;1&lt;/CompanyId&gt;  &lt;ConfidentialId&gt;1&lt;/ConfidentialId&gt;  &lt;ConfidentialDescription&gt;Confidential&lt;/ConfidentialDescription&gt;  &lt;CountryId&gt;0&lt;/CountryId&gt;  &lt;PageSizeId&gt;1&lt;/PageSizeId&gt;  &lt;PageOrientationId&gt;1&lt;/PageOrientationId&gt;  &lt;PrePrintedStationary&gt;false&lt;/PrePrintedStationary&gt;  &lt;Project&gt;Project B&lt;/Project&gt;  &lt;Reference&gt;20150114-160143-LL&lt;/Reference&gt;  &lt;TemplateType&gt;3&lt;/TemplateType&gt;  &lt;CultureId&gt;en-GB&lt;/CultureId&gt;  &lt;LanguageId&gt;1&lt;/LanguageId&gt;  &lt;Customer&gt;Customer A&lt;/Customer&gt;  &lt;DocumentDate&gt;2017-07-21T10:21:20.5098702+08:00&lt;/DocumentDate&gt;  &lt;Saved&gt;false&lt;/Saved&gt;  &lt;IsValid&gt;true&lt;/IsValid&gt;  &lt;FirstPageCover&gt;false&lt;/FirstPageCover&gt;  &lt;IsNew&gt;false&lt;/IsNew&gt;  &lt;CurrentVersion&gt;1.00&lt;/CurrentVersion&gt;  &lt;DocumentType&gt;Proposal&lt;/DocumentType&gt;  &lt;DocumentTypeId&gt;5&lt;/DocumentTypeId&gt;  &lt;Entity&gt;Entity&lt;/Entity&gt;  &lt;HasDistributionList&gt;true&lt;/HasDistributionList&gt;  &lt;HasForeword&gt;false&lt;/HasForeword&gt;  &lt;Recipient&gt;Recipient Name</w:t>
                      </w:r>
                    </w:p>
                    <w:p w14:paraId="4841440B" w14:textId="77777777" w:rsidR="00BA3F3F" w:rsidRDefault="00BA3F3F">
                      <w:pPr>
                        <w:rPr>
                          <w:noProof/>
                        </w:rPr>
                      </w:pPr>
                      <w:r>
                        <w:rPr>
                          <w:noProof/>
                        </w:rPr>
                        <w:t>Recipient Address&lt;/Recipient&gt;  &lt;Title&gt;Document Name&lt;/Title&gt;  &lt;Status&gt;1&lt;/Status&gt;  &lt;StatusDescription&gt;Preliminary Draft&lt;/StatusDescription&gt;  &lt;SetEdition&gt;false&lt;/SetEdition&gt;  &lt;SetVersion&gt;false&lt;/SetVersion&gt;&lt;/DocumentFile&gt;</w:t>
                      </w:r>
                    </w:p>
                  </w:txbxContent>
                </v:textbox>
              </v:shape>
            </w:pict>
          </mc:Fallback>
        </mc:AlternateContent>
      </w:r>
      <w:r w:rsidR="000C6EFF">
        <w:rPr>
          <w:noProof/>
          <w:color w:val="CF022B"/>
          <w:lang w:eastAsia="en-SG"/>
        </w:rPr>
        <w:t>BIG DATA PROJECT</w:t>
      </w:r>
    </w:p>
    <w:p w14:paraId="4679EA9F" w14:textId="524403BA" w:rsidR="00B618F3" w:rsidRPr="00B618F3" w:rsidRDefault="000C6EFF" w:rsidP="00B618F3">
      <w:pPr>
        <w:pStyle w:val="DocumentTitleText"/>
        <w:tabs>
          <w:tab w:val="left" w:pos="384"/>
          <w:tab w:val="right" w:pos="9697"/>
        </w:tabs>
        <w:ind w:right="850"/>
        <w:rPr>
          <w:noProof/>
          <w:color w:val="CF022B"/>
          <w:lang w:eastAsia="en-SG"/>
        </w:rPr>
        <w:sectPr w:rsidR="00B618F3" w:rsidRPr="00B618F3" w:rsidSect="00227F21">
          <w:headerReference w:type="default" r:id="rId12"/>
          <w:footerReference w:type="default" r:id="rId13"/>
          <w:headerReference w:type="first" r:id="rId14"/>
          <w:footerReference w:type="first" r:id="rId15"/>
          <w:pgSz w:w="11907" w:h="16840" w:code="9"/>
          <w:pgMar w:top="1644" w:right="680" w:bottom="1418" w:left="680" w:header="454" w:footer="510" w:gutter="0"/>
          <w:cols w:space="720"/>
          <w:titlePg/>
          <w:docGrid w:linePitch="272"/>
        </w:sectPr>
      </w:pPr>
      <w:r>
        <w:rPr>
          <w:noProof/>
          <w:color w:val="CF022B"/>
          <w:lang w:eastAsia="en-SG"/>
        </w:rPr>
        <w:t>ENVIRONMENT SETUP</w:t>
      </w:r>
    </w:p>
    <w:p w14:paraId="03436CE9" w14:textId="77777777" w:rsidR="002C71D2" w:rsidRPr="009B7EF0" w:rsidRDefault="002C71D2" w:rsidP="002C71D2">
      <w:pPr>
        <w:rPr>
          <w:rFonts w:ascii="Century Gothic" w:hAnsi="Century Gothic"/>
          <w:lang w:val="en-GB"/>
        </w:rPr>
      </w:pPr>
    </w:p>
    <w:p w14:paraId="17582694" w14:textId="4A4F8952" w:rsidR="002C71D2" w:rsidRPr="009B7EF0" w:rsidRDefault="007009ED" w:rsidP="0083786F">
      <w:pPr>
        <w:pStyle w:val="TitleFilePart"/>
        <w:pBdr>
          <w:bottom w:val="single" w:sz="2" w:space="23" w:color="999999"/>
        </w:pBdr>
        <w:spacing w:before="600"/>
        <w:rPr>
          <w:lang w:val="en-GB"/>
        </w:rPr>
      </w:pPr>
      <w:r w:rsidRPr="009B7EF0">
        <w:rPr>
          <w:lang w:val="en-GB"/>
        </w:rPr>
        <w:t>Table of Content</w:t>
      </w:r>
      <w:r w:rsidR="002D5140" w:rsidRPr="009B7EF0">
        <w:rPr>
          <w:lang w:val="en-GB"/>
        </w:rPr>
        <w:t>s</w:t>
      </w:r>
    </w:p>
    <w:p w14:paraId="061F85BD" w14:textId="6673CA8B" w:rsidR="00791364" w:rsidRDefault="000E008E">
      <w:pPr>
        <w:pStyle w:val="TOC1"/>
        <w:rPr>
          <w:rFonts w:asciiTheme="minorHAnsi" w:eastAsiaTheme="minorEastAsia" w:hAnsiTheme="minorHAnsi" w:cstheme="minorBidi"/>
          <w:bCs w:val="0"/>
          <w:noProof/>
          <w:sz w:val="22"/>
          <w:szCs w:val="22"/>
          <w:lang w:val="en-US" w:eastAsia="ja-JP"/>
        </w:rPr>
      </w:pPr>
      <w:r>
        <w:rPr>
          <w:lang w:val="en-GB"/>
        </w:rPr>
        <w:fldChar w:fldCharType="begin"/>
      </w:r>
      <w:r>
        <w:rPr>
          <w:lang w:val="en-GB"/>
        </w:rPr>
        <w:instrText xml:space="preserve"> TOC \o "1-4" \h \z \u </w:instrText>
      </w:r>
      <w:r>
        <w:rPr>
          <w:lang w:val="en-GB"/>
        </w:rPr>
        <w:fldChar w:fldCharType="separate"/>
      </w:r>
      <w:hyperlink w:anchor="_Toc63068986" w:history="1">
        <w:r w:rsidR="00791364" w:rsidRPr="00B71D0A">
          <w:rPr>
            <w:rStyle w:val="Hyperlink"/>
            <w:lang w:val="en-GB"/>
          </w:rPr>
          <w:t>1.</w:t>
        </w:r>
        <w:r w:rsidR="00791364">
          <w:rPr>
            <w:rFonts w:asciiTheme="minorHAnsi" w:eastAsiaTheme="minorEastAsia" w:hAnsiTheme="minorHAnsi" w:cstheme="minorBidi"/>
            <w:bCs w:val="0"/>
            <w:noProof/>
            <w:sz w:val="22"/>
            <w:szCs w:val="22"/>
            <w:lang w:val="en-US" w:eastAsia="ja-JP"/>
          </w:rPr>
          <w:tab/>
        </w:r>
        <w:r w:rsidR="00791364" w:rsidRPr="00B71D0A">
          <w:rPr>
            <w:rStyle w:val="Hyperlink"/>
            <w:lang w:val="en-GB"/>
          </w:rPr>
          <w:t>Configure Kafka</w:t>
        </w:r>
        <w:r w:rsidR="00791364">
          <w:rPr>
            <w:noProof/>
            <w:webHidden/>
          </w:rPr>
          <w:tab/>
        </w:r>
        <w:r w:rsidR="00791364">
          <w:rPr>
            <w:noProof/>
            <w:webHidden/>
          </w:rPr>
          <w:fldChar w:fldCharType="begin"/>
        </w:r>
        <w:r w:rsidR="00791364">
          <w:rPr>
            <w:noProof/>
            <w:webHidden/>
          </w:rPr>
          <w:instrText xml:space="preserve"> PAGEREF _Toc63068986 \h </w:instrText>
        </w:r>
        <w:r w:rsidR="00791364">
          <w:rPr>
            <w:noProof/>
            <w:webHidden/>
          </w:rPr>
        </w:r>
        <w:r w:rsidR="00791364">
          <w:rPr>
            <w:noProof/>
            <w:webHidden/>
          </w:rPr>
          <w:fldChar w:fldCharType="separate"/>
        </w:r>
        <w:r w:rsidR="00791364">
          <w:rPr>
            <w:noProof/>
            <w:webHidden/>
          </w:rPr>
          <w:t>3</w:t>
        </w:r>
        <w:r w:rsidR="00791364">
          <w:rPr>
            <w:noProof/>
            <w:webHidden/>
          </w:rPr>
          <w:fldChar w:fldCharType="end"/>
        </w:r>
      </w:hyperlink>
    </w:p>
    <w:p w14:paraId="025A49E1" w14:textId="221D9887"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87" w:history="1">
        <w:r w:rsidRPr="00B71D0A">
          <w:rPr>
            <w:rStyle w:val="Hyperlink"/>
          </w:rPr>
          <w:t>1.1. Configure Kafka</w:t>
        </w:r>
        <w:r>
          <w:rPr>
            <w:noProof/>
            <w:webHidden/>
          </w:rPr>
          <w:tab/>
        </w:r>
        <w:r>
          <w:rPr>
            <w:noProof/>
            <w:webHidden/>
          </w:rPr>
          <w:fldChar w:fldCharType="begin"/>
        </w:r>
        <w:r>
          <w:rPr>
            <w:noProof/>
            <w:webHidden/>
          </w:rPr>
          <w:instrText xml:space="preserve"> PAGEREF _Toc63068987 \h </w:instrText>
        </w:r>
        <w:r>
          <w:rPr>
            <w:noProof/>
            <w:webHidden/>
          </w:rPr>
        </w:r>
        <w:r>
          <w:rPr>
            <w:noProof/>
            <w:webHidden/>
          </w:rPr>
          <w:fldChar w:fldCharType="separate"/>
        </w:r>
        <w:r>
          <w:rPr>
            <w:noProof/>
            <w:webHidden/>
          </w:rPr>
          <w:t>3</w:t>
        </w:r>
        <w:r>
          <w:rPr>
            <w:noProof/>
            <w:webHidden/>
          </w:rPr>
          <w:fldChar w:fldCharType="end"/>
        </w:r>
      </w:hyperlink>
    </w:p>
    <w:p w14:paraId="5CD0E247" w14:textId="3359D01B"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88" w:history="1">
        <w:r w:rsidRPr="00B71D0A">
          <w:rPr>
            <w:rStyle w:val="Hyperlink"/>
          </w:rPr>
          <w:t>1.2. Unzip Kafka</w:t>
        </w:r>
        <w:r>
          <w:rPr>
            <w:noProof/>
            <w:webHidden/>
          </w:rPr>
          <w:tab/>
        </w:r>
        <w:r>
          <w:rPr>
            <w:noProof/>
            <w:webHidden/>
          </w:rPr>
          <w:fldChar w:fldCharType="begin"/>
        </w:r>
        <w:r>
          <w:rPr>
            <w:noProof/>
            <w:webHidden/>
          </w:rPr>
          <w:instrText xml:space="preserve"> PAGEREF _Toc63068988 \h </w:instrText>
        </w:r>
        <w:r>
          <w:rPr>
            <w:noProof/>
            <w:webHidden/>
          </w:rPr>
        </w:r>
        <w:r>
          <w:rPr>
            <w:noProof/>
            <w:webHidden/>
          </w:rPr>
          <w:fldChar w:fldCharType="separate"/>
        </w:r>
        <w:r>
          <w:rPr>
            <w:noProof/>
            <w:webHidden/>
          </w:rPr>
          <w:t>3</w:t>
        </w:r>
        <w:r>
          <w:rPr>
            <w:noProof/>
            <w:webHidden/>
          </w:rPr>
          <w:fldChar w:fldCharType="end"/>
        </w:r>
      </w:hyperlink>
    </w:p>
    <w:p w14:paraId="548597B5" w14:textId="189A91AB"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89" w:history="1">
        <w:r w:rsidRPr="00B71D0A">
          <w:rPr>
            <w:rStyle w:val="Hyperlink"/>
          </w:rPr>
          <w:t>1.3. Start Zoo Keeper</w:t>
        </w:r>
        <w:r>
          <w:rPr>
            <w:noProof/>
            <w:webHidden/>
          </w:rPr>
          <w:tab/>
        </w:r>
        <w:r>
          <w:rPr>
            <w:noProof/>
            <w:webHidden/>
          </w:rPr>
          <w:fldChar w:fldCharType="begin"/>
        </w:r>
        <w:r>
          <w:rPr>
            <w:noProof/>
            <w:webHidden/>
          </w:rPr>
          <w:instrText xml:space="preserve"> PAGEREF _Toc63068989 \h </w:instrText>
        </w:r>
        <w:r>
          <w:rPr>
            <w:noProof/>
            <w:webHidden/>
          </w:rPr>
        </w:r>
        <w:r>
          <w:rPr>
            <w:noProof/>
            <w:webHidden/>
          </w:rPr>
          <w:fldChar w:fldCharType="separate"/>
        </w:r>
        <w:r>
          <w:rPr>
            <w:noProof/>
            <w:webHidden/>
          </w:rPr>
          <w:t>3</w:t>
        </w:r>
        <w:r>
          <w:rPr>
            <w:noProof/>
            <w:webHidden/>
          </w:rPr>
          <w:fldChar w:fldCharType="end"/>
        </w:r>
      </w:hyperlink>
    </w:p>
    <w:p w14:paraId="2419EA66" w14:textId="60F6BAF2"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0" w:history="1">
        <w:r w:rsidRPr="00B71D0A">
          <w:rPr>
            <w:rStyle w:val="Hyperlink"/>
          </w:rPr>
          <w:t>1.4. Start Kafka Server</w:t>
        </w:r>
        <w:r>
          <w:rPr>
            <w:noProof/>
            <w:webHidden/>
          </w:rPr>
          <w:tab/>
        </w:r>
        <w:r>
          <w:rPr>
            <w:noProof/>
            <w:webHidden/>
          </w:rPr>
          <w:fldChar w:fldCharType="begin"/>
        </w:r>
        <w:r>
          <w:rPr>
            <w:noProof/>
            <w:webHidden/>
          </w:rPr>
          <w:instrText xml:space="preserve"> PAGEREF _Toc63068990 \h </w:instrText>
        </w:r>
        <w:r>
          <w:rPr>
            <w:noProof/>
            <w:webHidden/>
          </w:rPr>
        </w:r>
        <w:r>
          <w:rPr>
            <w:noProof/>
            <w:webHidden/>
          </w:rPr>
          <w:fldChar w:fldCharType="separate"/>
        </w:r>
        <w:r>
          <w:rPr>
            <w:noProof/>
            <w:webHidden/>
          </w:rPr>
          <w:t>3</w:t>
        </w:r>
        <w:r>
          <w:rPr>
            <w:noProof/>
            <w:webHidden/>
          </w:rPr>
          <w:fldChar w:fldCharType="end"/>
        </w:r>
      </w:hyperlink>
    </w:p>
    <w:p w14:paraId="11421743" w14:textId="15913A60"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1" w:history="1">
        <w:r w:rsidRPr="00B71D0A">
          <w:rPr>
            <w:rStyle w:val="Hyperlink"/>
          </w:rPr>
          <w:t>1.5. Create Topic</w:t>
        </w:r>
        <w:r>
          <w:rPr>
            <w:noProof/>
            <w:webHidden/>
          </w:rPr>
          <w:tab/>
        </w:r>
        <w:r>
          <w:rPr>
            <w:noProof/>
            <w:webHidden/>
          </w:rPr>
          <w:fldChar w:fldCharType="begin"/>
        </w:r>
        <w:r>
          <w:rPr>
            <w:noProof/>
            <w:webHidden/>
          </w:rPr>
          <w:instrText xml:space="preserve"> PAGEREF _Toc63068991 \h </w:instrText>
        </w:r>
        <w:r>
          <w:rPr>
            <w:noProof/>
            <w:webHidden/>
          </w:rPr>
        </w:r>
        <w:r>
          <w:rPr>
            <w:noProof/>
            <w:webHidden/>
          </w:rPr>
          <w:fldChar w:fldCharType="separate"/>
        </w:r>
        <w:r>
          <w:rPr>
            <w:noProof/>
            <w:webHidden/>
          </w:rPr>
          <w:t>4</w:t>
        </w:r>
        <w:r>
          <w:rPr>
            <w:noProof/>
            <w:webHidden/>
          </w:rPr>
          <w:fldChar w:fldCharType="end"/>
        </w:r>
      </w:hyperlink>
    </w:p>
    <w:p w14:paraId="2F830E67" w14:textId="4B43CCB7"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2" w:history="1">
        <w:r w:rsidRPr="00B71D0A">
          <w:rPr>
            <w:rStyle w:val="Hyperlink"/>
          </w:rPr>
          <w:t>1.6. Configure Producer Configuration</w:t>
        </w:r>
        <w:r>
          <w:rPr>
            <w:noProof/>
            <w:webHidden/>
          </w:rPr>
          <w:tab/>
        </w:r>
        <w:r>
          <w:rPr>
            <w:noProof/>
            <w:webHidden/>
          </w:rPr>
          <w:fldChar w:fldCharType="begin"/>
        </w:r>
        <w:r>
          <w:rPr>
            <w:noProof/>
            <w:webHidden/>
          </w:rPr>
          <w:instrText xml:space="preserve"> PAGEREF _Toc63068992 \h </w:instrText>
        </w:r>
        <w:r>
          <w:rPr>
            <w:noProof/>
            <w:webHidden/>
          </w:rPr>
        </w:r>
        <w:r>
          <w:rPr>
            <w:noProof/>
            <w:webHidden/>
          </w:rPr>
          <w:fldChar w:fldCharType="separate"/>
        </w:r>
        <w:r>
          <w:rPr>
            <w:noProof/>
            <w:webHidden/>
          </w:rPr>
          <w:t>4</w:t>
        </w:r>
        <w:r>
          <w:rPr>
            <w:noProof/>
            <w:webHidden/>
          </w:rPr>
          <w:fldChar w:fldCharType="end"/>
        </w:r>
      </w:hyperlink>
    </w:p>
    <w:p w14:paraId="51CC4D93" w14:textId="4B0B06F0"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3" w:history="1">
        <w:r w:rsidRPr="00B71D0A">
          <w:rPr>
            <w:rStyle w:val="Hyperlink"/>
          </w:rPr>
          <w:t>1.7. Start Yahoo Finance Kafka Producer</w:t>
        </w:r>
        <w:r>
          <w:rPr>
            <w:noProof/>
            <w:webHidden/>
          </w:rPr>
          <w:tab/>
        </w:r>
        <w:r>
          <w:rPr>
            <w:noProof/>
            <w:webHidden/>
          </w:rPr>
          <w:fldChar w:fldCharType="begin"/>
        </w:r>
        <w:r>
          <w:rPr>
            <w:noProof/>
            <w:webHidden/>
          </w:rPr>
          <w:instrText xml:space="preserve"> PAGEREF _Toc63068993 \h </w:instrText>
        </w:r>
        <w:r>
          <w:rPr>
            <w:noProof/>
            <w:webHidden/>
          </w:rPr>
        </w:r>
        <w:r>
          <w:rPr>
            <w:noProof/>
            <w:webHidden/>
          </w:rPr>
          <w:fldChar w:fldCharType="separate"/>
        </w:r>
        <w:r>
          <w:rPr>
            <w:noProof/>
            <w:webHidden/>
          </w:rPr>
          <w:t>5</w:t>
        </w:r>
        <w:r>
          <w:rPr>
            <w:noProof/>
            <w:webHidden/>
          </w:rPr>
          <w:fldChar w:fldCharType="end"/>
        </w:r>
      </w:hyperlink>
    </w:p>
    <w:p w14:paraId="25C8D72C" w14:textId="4A49B72F"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4" w:history="1">
        <w:r w:rsidRPr="00B71D0A">
          <w:rPr>
            <w:rStyle w:val="Hyperlink"/>
          </w:rPr>
          <w:t>1.8. Start Spark Stream Kafka Consumer</w:t>
        </w:r>
        <w:r>
          <w:rPr>
            <w:noProof/>
            <w:webHidden/>
          </w:rPr>
          <w:tab/>
        </w:r>
        <w:r>
          <w:rPr>
            <w:noProof/>
            <w:webHidden/>
          </w:rPr>
          <w:fldChar w:fldCharType="begin"/>
        </w:r>
        <w:r>
          <w:rPr>
            <w:noProof/>
            <w:webHidden/>
          </w:rPr>
          <w:instrText xml:space="preserve"> PAGEREF _Toc63068994 \h </w:instrText>
        </w:r>
        <w:r>
          <w:rPr>
            <w:noProof/>
            <w:webHidden/>
          </w:rPr>
        </w:r>
        <w:r>
          <w:rPr>
            <w:noProof/>
            <w:webHidden/>
          </w:rPr>
          <w:fldChar w:fldCharType="separate"/>
        </w:r>
        <w:r>
          <w:rPr>
            <w:noProof/>
            <w:webHidden/>
          </w:rPr>
          <w:t>5</w:t>
        </w:r>
        <w:r>
          <w:rPr>
            <w:noProof/>
            <w:webHidden/>
          </w:rPr>
          <w:fldChar w:fldCharType="end"/>
        </w:r>
      </w:hyperlink>
    </w:p>
    <w:p w14:paraId="24F37380" w14:textId="0ABD2FED"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5" w:history="1">
        <w:r w:rsidRPr="00B71D0A">
          <w:rPr>
            <w:rStyle w:val="Hyperlink"/>
          </w:rPr>
          <w:t>1.9. Delete Kafka log</w:t>
        </w:r>
        <w:r>
          <w:rPr>
            <w:noProof/>
            <w:webHidden/>
          </w:rPr>
          <w:tab/>
        </w:r>
        <w:r>
          <w:rPr>
            <w:noProof/>
            <w:webHidden/>
          </w:rPr>
          <w:fldChar w:fldCharType="begin"/>
        </w:r>
        <w:r>
          <w:rPr>
            <w:noProof/>
            <w:webHidden/>
          </w:rPr>
          <w:instrText xml:space="preserve"> PAGEREF _Toc63068995 \h </w:instrText>
        </w:r>
        <w:r>
          <w:rPr>
            <w:noProof/>
            <w:webHidden/>
          </w:rPr>
        </w:r>
        <w:r>
          <w:rPr>
            <w:noProof/>
            <w:webHidden/>
          </w:rPr>
          <w:fldChar w:fldCharType="separate"/>
        </w:r>
        <w:r>
          <w:rPr>
            <w:noProof/>
            <w:webHidden/>
          </w:rPr>
          <w:t>5</w:t>
        </w:r>
        <w:r>
          <w:rPr>
            <w:noProof/>
            <w:webHidden/>
          </w:rPr>
          <w:fldChar w:fldCharType="end"/>
        </w:r>
      </w:hyperlink>
    </w:p>
    <w:p w14:paraId="2AA2B80A" w14:textId="065645C2" w:rsidR="00791364" w:rsidRDefault="00791364">
      <w:pPr>
        <w:pStyle w:val="TOC1"/>
        <w:rPr>
          <w:rFonts w:asciiTheme="minorHAnsi" w:eastAsiaTheme="minorEastAsia" w:hAnsiTheme="minorHAnsi" w:cstheme="minorBidi"/>
          <w:bCs w:val="0"/>
          <w:noProof/>
          <w:sz w:val="22"/>
          <w:szCs w:val="22"/>
          <w:lang w:val="en-US" w:eastAsia="ja-JP"/>
        </w:rPr>
      </w:pPr>
      <w:hyperlink w:anchor="_Toc63068996" w:history="1">
        <w:r w:rsidRPr="00B71D0A">
          <w:rPr>
            <w:rStyle w:val="Hyperlink"/>
            <w:lang w:val="en-GB"/>
          </w:rPr>
          <w:t>CONFIGURE IMPALA</w:t>
        </w:r>
        <w:r>
          <w:rPr>
            <w:noProof/>
            <w:webHidden/>
          </w:rPr>
          <w:tab/>
        </w:r>
        <w:r>
          <w:rPr>
            <w:noProof/>
            <w:webHidden/>
          </w:rPr>
          <w:fldChar w:fldCharType="begin"/>
        </w:r>
        <w:r>
          <w:rPr>
            <w:noProof/>
            <w:webHidden/>
          </w:rPr>
          <w:instrText xml:space="preserve"> PAGEREF _Toc63068996 \h </w:instrText>
        </w:r>
        <w:r>
          <w:rPr>
            <w:noProof/>
            <w:webHidden/>
          </w:rPr>
        </w:r>
        <w:r>
          <w:rPr>
            <w:noProof/>
            <w:webHidden/>
          </w:rPr>
          <w:fldChar w:fldCharType="separate"/>
        </w:r>
        <w:r>
          <w:rPr>
            <w:noProof/>
            <w:webHidden/>
          </w:rPr>
          <w:t>7</w:t>
        </w:r>
        <w:r>
          <w:rPr>
            <w:noProof/>
            <w:webHidden/>
          </w:rPr>
          <w:fldChar w:fldCharType="end"/>
        </w:r>
      </w:hyperlink>
    </w:p>
    <w:p w14:paraId="3F7B167F" w14:textId="715091F3"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7" w:history="1">
        <w:r w:rsidRPr="00B71D0A">
          <w:rPr>
            <w:rStyle w:val="Hyperlink"/>
            <w:lang w:val="en-US"/>
          </w:rPr>
          <w:t>1.10. Create table in Hive</w:t>
        </w:r>
        <w:r>
          <w:rPr>
            <w:noProof/>
            <w:webHidden/>
          </w:rPr>
          <w:tab/>
        </w:r>
        <w:r>
          <w:rPr>
            <w:noProof/>
            <w:webHidden/>
          </w:rPr>
          <w:fldChar w:fldCharType="begin"/>
        </w:r>
        <w:r>
          <w:rPr>
            <w:noProof/>
            <w:webHidden/>
          </w:rPr>
          <w:instrText xml:space="preserve"> PAGEREF _Toc63068997 \h </w:instrText>
        </w:r>
        <w:r>
          <w:rPr>
            <w:noProof/>
            <w:webHidden/>
          </w:rPr>
        </w:r>
        <w:r>
          <w:rPr>
            <w:noProof/>
            <w:webHidden/>
          </w:rPr>
          <w:fldChar w:fldCharType="separate"/>
        </w:r>
        <w:r>
          <w:rPr>
            <w:noProof/>
            <w:webHidden/>
          </w:rPr>
          <w:t>7</w:t>
        </w:r>
        <w:r>
          <w:rPr>
            <w:noProof/>
            <w:webHidden/>
          </w:rPr>
          <w:fldChar w:fldCharType="end"/>
        </w:r>
      </w:hyperlink>
    </w:p>
    <w:p w14:paraId="701AEF2F" w14:textId="275F9565"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8" w:history="1">
        <w:r w:rsidRPr="00B71D0A">
          <w:rPr>
            <w:rStyle w:val="Hyperlink"/>
            <w:lang w:val="en-US"/>
          </w:rPr>
          <w:t>1.11. Create view</w:t>
        </w:r>
        <w:r>
          <w:rPr>
            <w:noProof/>
            <w:webHidden/>
          </w:rPr>
          <w:tab/>
        </w:r>
        <w:r>
          <w:rPr>
            <w:noProof/>
            <w:webHidden/>
          </w:rPr>
          <w:fldChar w:fldCharType="begin"/>
        </w:r>
        <w:r>
          <w:rPr>
            <w:noProof/>
            <w:webHidden/>
          </w:rPr>
          <w:instrText xml:space="preserve"> PAGEREF _Toc63068998 \h </w:instrText>
        </w:r>
        <w:r>
          <w:rPr>
            <w:noProof/>
            <w:webHidden/>
          </w:rPr>
        </w:r>
        <w:r>
          <w:rPr>
            <w:noProof/>
            <w:webHidden/>
          </w:rPr>
          <w:fldChar w:fldCharType="separate"/>
        </w:r>
        <w:r>
          <w:rPr>
            <w:noProof/>
            <w:webHidden/>
          </w:rPr>
          <w:t>8</w:t>
        </w:r>
        <w:r>
          <w:rPr>
            <w:noProof/>
            <w:webHidden/>
          </w:rPr>
          <w:fldChar w:fldCharType="end"/>
        </w:r>
      </w:hyperlink>
    </w:p>
    <w:p w14:paraId="5456D13D" w14:textId="25409728"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8999" w:history="1">
        <w:r w:rsidRPr="00B71D0A">
          <w:rPr>
            <w:rStyle w:val="Hyperlink"/>
            <w:lang w:val="en-US"/>
          </w:rPr>
          <w:t>1.12. Validate metdaa</w:t>
        </w:r>
        <w:r>
          <w:rPr>
            <w:noProof/>
            <w:webHidden/>
          </w:rPr>
          <w:tab/>
        </w:r>
        <w:r>
          <w:rPr>
            <w:noProof/>
            <w:webHidden/>
          </w:rPr>
          <w:fldChar w:fldCharType="begin"/>
        </w:r>
        <w:r>
          <w:rPr>
            <w:noProof/>
            <w:webHidden/>
          </w:rPr>
          <w:instrText xml:space="preserve"> PAGEREF _Toc63068999 \h </w:instrText>
        </w:r>
        <w:r>
          <w:rPr>
            <w:noProof/>
            <w:webHidden/>
          </w:rPr>
        </w:r>
        <w:r>
          <w:rPr>
            <w:noProof/>
            <w:webHidden/>
          </w:rPr>
          <w:fldChar w:fldCharType="separate"/>
        </w:r>
        <w:r>
          <w:rPr>
            <w:noProof/>
            <w:webHidden/>
          </w:rPr>
          <w:t>9</w:t>
        </w:r>
        <w:r>
          <w:rPr>
            <w:noProof/>
            <w:webHidden/>
          </w:rPr>
          <w:fldChar w:fldCharType="end"/>
        </w:r>
      </w:hyperlink>
    </w:p>
    <w:p w14:paraId="21A5F20B" w14:textId="34655BFC" w:rsidR="00791364" w:rsidRDefault="00791364">
      <w:pPr>
        <w:pStyle w:val="TOC2"/>
        <w:rPr>
          <w:rFonts w:asciiTheme="minorHAnsi" w:eastAsiaTheme="minorEastAsia" w:hAnsiTheme="minorHAnsi" w:cstheme="minorBidi"/>
          <w:b w:val="0"/>
          <w:bCs w:val="0"/>
          <w:noProof/>
          <w:sz w:val="22"/>
          <w:szCs w:val="22"/>
          <w:lang w:val="en-US" w:eastAsia="ja-JP"/>
        </w:rPr>
      </w:pPr>
      <w:hyperlink w:anchor="_Toc63069000" w:history="1">
        <w:r w:rsidRPr="00B71D0A">
          <w:rPr>
            <w:rStyle w:val="Hyperlink"/>
            <w:lang w:val="en-US"/>
          </w:rPr>
          <w:t>1.13. After run validate  metadata command, we will see hive table from impala</w:t>
        </w:r>
        <w:r>
          <w:rPr>
            <w:noProof/>
            <w:webHidden/>
          </w:rPr>
          <w:tab/>
        </w:r>
        <w:r>
          <w:rPr>
            <w:noProof/>
            <w:webHidden/>
          </w:rPr>
          <w:fldChar w:fldCharType="begin"/>
        </w:r>
        <w:r>
          <w:rPr>
            <w:noProof/>
            <w:webHidden/>
          </w:rPr>
          <w:instrText xml:space="preserve"> PAGEREF _Toc63069000 \h </w:instrText>
        </w:r>
        <w:r>
          <w:rPr>
            <w:noProof/>
            <w:webHidden/>
          </w:rPr>
        </w:r>
        <w:r>
          <w:rPr>
            <w:noProof/>
            <w:webHidden/>
          </w:rPr>
          <w:fldChar w:fldCharType="separate"/>
        </w:r>
        <w:r>
          <w:rPr>
            <w:noProof/>
            <w:webHidden/>
          </w:rPr>
          <w:t>10</w:t>
        </w:r>
        <w:r>
          <w:rPr>
            <w:noProof/>
            <w:webHidden/>
          </w:rPr>
          <w:fldChar w:fldCharType="end"/>
        </w:r>
      </w:hyperlink>
    </w:p>
    <w:p w14:paraId="76436483" w14:textId="071DEC3F" w:rsidR="00791364" w:rsidRDefault="00791364">
      <w:pPr>
        <w:pStyle w:val="TOC1"/>
        <w:rPr>
          <w:rFonts w:asciiTheme="minorHAnsi" w:eastAsiaTheme="minorEastAsia" w:hAnsiTheme="minorHAnsi" w:cstheme="minorBidi"/>
          <w:bCs w:val="0"/>
          <w:noProof/>
          <w:sz w:val="22"/>
          <w:szCs w:val="22"/>
          <w:lang w:val="en-US" w:eastAsia="ja-JP"/>
        </w:rPr>
      </w:pPr>
      <w:hyperlink w:anchor="_Toc63069001" w:history="1">
        <w:r w:rsidRPr="00B71D0A">
          <w:rPr>
            <w:rStyle w:val="Hyperlink"/>
            <w:lang w:val="en-GB"/>
          </w:rPr>
          <w:t>2.</w:t>
        </w:r>
        <w:r>
          <w:rPr>
            <w:rFonts w:asciiTheme="minorHAnsi" w:eastAsiaTheme="minorEastAsia" w:hAnsiTheme="minorHAnsi" w:cstheme="minorBidi"/>
            <w:bCs w:val="0"/>
            <w:noProof/>
            <w:sz w:val="22"/>
            <w:szCs w:val="22"/>
            <w:lang w:val="en-US" w:eastAsia="ja-JP"/>
          </w:rPr>
          <w:tab/>
        </w:r>
        <w:r w:rsidRPr="00B71D0A">
          <w:rPr>
            <w:rStyle w:val="Hyperlink"/>
            <w:lang w:val="en-GB"/>
          </w:rPr>
          <w:t>CONFIGURE TABLEAU</w:t>
        </w:r>
        <w:r>
          <w:rPr>
            <w:noProof/>
            <w:webHidden/>
          </w:rPr>
          <w:tab/>
        </w:r>
        <w:r>
          <w:rPr>
            <w:noProof/>
            <w:webHidden/>
          </w:rPr>
          <w:fldChar w:fldCharType="begin"/>
        </w:r>
        <w:r>
          <w:rPr>
            <w:noProof/>
            <w:webHidden/>
          </w:rPr>
          <w:instrText xml:space="preserve"> PAGEREF _Toc63069001 \h </w:instrText>
        </w:r>
        <w:r>
          <w:rPr>
            <w:noProof/>
            <w:webHidden/>
          </w:rPr>
        </w:r>
        <w:r>
          <w:rPr>
            <w:noProof/>
            <w:webHidden/>
          </w:rPr>
          <w:fldChar w:fldCharType="separate"/>
        </w:r>
        <w:r>
          <w:rPr>
            <w:noProof/>
            <w:webHidden/>
          </w:rPr>
          <w:t>11</w:t>
        </w:r>
        <w:r>
          <w:rPr>
            <w:noProof/>
            <w:webHidden/>
          </w:rPr>
          <w:fldChar w:fldCharType="end"/>
        </w:r>
      </w:hyperlink>
    </w:p>
    <w:p w14:paraId="2D1397BF" w14:textId="1273F199" w:rsidR="00195960" w:rsidRPr="00B45468" w:rsidRDefault="000E008E" w:rsidP="00B45468">
      <w:pPr>
        <w:spacing w:after="120"/>
        <w:rPr>
          <w:rFonts w:ascii="Century Gothic" w:hAnsi="Century Gothic" w:cs="Arial"/>
          <w:bCs/>
          <w:sz w:val="28"/>
          <w:szCs w:val="32"/>
          <w:lang w:val="en-GB"/>
        </w:rPr>
      </w:pPr>
      <w:r>
        <w:rPr>
          <w:rFonts w:ascii="Century Gothic" w:hAnsi="Century Gothic" w:cs="Arial"/>
          <w:sz w:val="28"/>
          <w:szCs w:val="32"/>
          <w:lang w:val="en-GB"/>
        </w:rPr>
        <w:fldChar w:fldCharType="end"/>
      </w:r>
      <w:r w:rsidR="00F865F1" w:rsidRPr="009B7EF0">
        <w:rPr>
          <w:rFonts w:ascii="Century Gothic" w:hAnsi="Century Gothic" w:cs="Arial"/>
          <w:bCs/>
          <w:sz w:val="28"/>
          <w:szCs w:val="32"/>
          <w:lang w:val="en-GB"/>
        </w:rPr>
        <w:br w:type="page"/>
      </w:r>
    </w:p>
    <w:p w14:paraId="547336B6" w14:textId="5D0382A7" w:rsidR="000C3DD9" w:rsidRDefault="000C3DD9" w:rsidP="00FB0001">
      <w:pPr>
        <w:pStyle w:val="Heading1"/>
        <w:spacing w:before="0" w:line="276" w:lineRule="auto"/>
        <w:ind w:right="98"/>
        <w:jc w:val="both"/>
        <w:rPr>
          <w:lang w:val="en-GB"/>
        </w:rPr>
      </w:pPr>
      <w:bookmarkStart w:id="0" w:name="_Toc63068986"/>
      <w:r>
        <w:rPr>
          <w:lang w:val="en-GB"/>
        </w:rPr>
        <w:lastRenderedPageBreak/>
        <w:t>Configure Kafka</w:t>
      </w:r>
      <w:bookmarkEnd w:id="0"/>
    </w:p>
    <w:p w14:paraId="6AB828E4" w14:textId="53D04215" w:rsidR="000C3DD9" w:rsidRDefault="000C3DD9" w:rsidP="000C3DD9">
      <w:pPr>
        <w:rPr>
          <w:lang w:val="en-GB" w:eastAsia="fr-FR"/>
        </w:rPr>
      </w:pPr>
    </w:p>
    <w:p w14:paraId="7783F1AC" w14:textId="1E2B7EEE" w:rsidR="003C6C4F" w:rsidRDefault="003C6C4F" w:rsidP="000C3DD9">
      <w:pPr>
        <w:rPr>
          <w:lang w:val="en-GB" w:eastAsia="fr-FR"/>
        </w:rPr>
      </w:pPr>
      <w:r>
        <w:rPr>
          <w:lang w:val="en-GB" w:eastAsia="fr-FR"/>
        </w:rPr>
        <w:t>Download Kafka from below link</w:t>
      </w:r>
    </w:p>
    <w:p w14:paraId="4772E6DB" w14:textId="1E0F4C35" w:rsidR="003C6C4F" w:rsidRDefault="003C6C4F" w:rsidP="000C3DD9">
      <w:pPr>
        <w:rPr>
          <w:lang w:val="en-GB" w:eastAsia="fr-FR"/>
        </w:rPr>
      </w:pPr>
    </w:p>
    <w:p w14:paraId="4BEB4F44" w14:textId="66F3D54F" w:rsidR="003C6C4F" w:rsidRDefault="00791364" w:rsidP="000C3DD9">
      <w:pPr>
        <w:rPr>
          <w:lang w:val="en-GB" w:eastAsia="fr-FR"/>
        </w:rPr>
      </w:pPr>
      <w:hyperlink r:id="rId16" w:history="1">
        <w:r w:rsidR="00022FF7" w:rsidRPr="00113776">
          <w:rPr>
            <w:rStyle w:val="Hyperlink"/>
            <w:noProof w:val="0"/>
            <w:lang w:val="en-GB" w:eastAsia="fr-FR"/>
          </w:rPr>
          <w:t>https://kafka.apache.org/downloads</w:t>
        </w:r>
      </w:hyperlink>
    </w:p>
    <w:p w14:paraId="12FDF6B1" w14:textId="334B2A7E" w:rsidR="00022FF7" w:rsidRDefault="00022FF7" w:rsidP="000C3DD9">
      <w:pPr>
        <w:rPr>
          <w:lang w:val="en-GB" w:eastAsia="fr-FR"/>
        </w:rPr>
      </w:pPr>
    </w:p>
    <w:p w14:paraId="65A9E1BD" w14:textId="4145F1D1" w:rsidR="00022FF7" w:rsidRDefault="00022FF7" w:rsidP="000C3DD9">
      <w:pPr>
        <w:rPr>
          <w:lang w:val="en-GB" w:eastAsia="fr-FR"/>
        </w:rPr>
      </w:pPr>
    </w:p>
    <w:p w14:paraId="335AB6D1" w14:textId="5F641511" w:rsidR="00022FF7" w:rsidRDefault="00022FF7" w:rsidP="000C3DD9">
      <w:pPr>
        <w:rPr>
          <w:lang w:val="en-GB" w:eastAsia="fr-FR"/>
        </w:rPr>
      </w:pPr>
      <w:r>
        <w:rPr>
          <w:lang w:val="en-GB" w:eastAsia="fr-FR"/>
        </w:rPr>
        <w:t>Get Kafka</w:t>
      </w:r>
    </w:p>
    <w:p w14:paraId="1D89116F" w14:textId="406A932A" w:rsidR="00022FF7" w:rsidRDefault="00022FF7" w:rsidP="000C3DD9">
      <w:pPr>
        <w:rPr>
          <w:lang w:val="en-GB" w:eastAsia="fr-FR"/>
        </w:rPr>
      </w:pPr>
    </w:p>
    <w:p w14:paraId="539C892C" w14:textId="374751CC" w:rsidR="00022FF7" w:rsidRDefault="00022FF7" w:rsidP="000C3DD9">
      <w:pPr>
        <w:rPr>
          <w:lang w:val="en-GB" w:eastAsia="fr-FR"/>
        </w:rPr>
      </w:pPr>
    </w:p>
    <w:p w14:paraId="7CC4C0A9" w14:textId="2C9E16D9" w:rsidR="00022FF7" w:rsidRDefault="00022FF7" w:rsidP="00022FF7">
      <w:pPr>
        <w:pStyle w:val="Heading2"/>
      </w:pPr>
      <w:bookmarkStart w:id="1" w:name="_Toc63068987"/>
      <w:r>
        <w:t>Configure Kafka</w:t>
      </w:r>
      <w:bookmarkEnd w:id="1"/>
    </w:p>
    <w:p w14:paraId="5E91488D" w14:textId="2F5120A1" w:rsidR="00022FF7" w:rsidRDefault="00022FF7" w:rsidP="00022FF7">
      <w:pPr>
        <w:pStyle w:val="Heading2"/>
      </w:pPr>
      <w:bookmarkStart w:id="2" w:name="_Toc63068988"/>
      <w:r>
        <w:t>Unzip Kafka</w:t>
      </w:r>
      <w:bookmarkEnd w:id="2"/>
    </w:p>
    <w:p w14:paraId="47DF5A20" w14:textId="77777777" w:rsidR="00022FF7" w:rsidRPr="00022FF7" w:rsidRDefault="00022FF7" w:rsidP="00022FF7">
      <w:pPr>
        <w:rPr>
          <w:lang w:val="en-GB" w:eastAsia="fr-FR"/>
        </w:rPr>
      </w:pPr>
    </w:p>
    <w:p w14:paraId="64E0F23F" w14:textId="24BA577F" w:rsidR="00022FF7" w:rsidRDefault="00022FF7" w:rsidP="00022FF7">
      <w:pPr>
        <w:rPr>
          <w:lang w:val="en-GB" w:eastAsia="fr-FR"/>
        </w:rPr>
      </w:pPr>
    </w:p>
    <w:p w14:paraId="1BBB593D" w14:textId="572087AA" w:rsidR="00022FF7" w:rsidRPr="00022FF7" w:rsidRDefault="00022FF7" w:rsidP="00022FF7">
      <w:pPr>
        <w:rPr>
          <w:b/>
          <w:bCs/>
          <w:lang w:val="en-GB" w:eastAsia="fr-FR"/>
        </w:rPr>
      </w:pPr>
      <w:r w:rsidRPr="00022FF7">
        <w:rPr>
          <w:b/>
          <w:bCs/>
          <w:lang w:val="en-GB" w:eastAsia="fr-FR"/>
        </w:rPr>
        <w:t>Unzip kafka</w:t>
      </w:r>
    </w:p>
    <w:p w14:paraId="16017AB3" w14:textId="70E2E690" w:rsidR="00022FF7" w:rsidRDefault="00022FF7" w:rsidP="00022FF7">
      <w:pPr>
        <w:rPr>
          <w:lang w:val="en-GB" w:eastAsia="fr-FR"/>
        </w:rPr>
      </w:pPr>
    </w:p>
    <w:p w14:paraId="583FE3A9" w14:textId="77777777" w:rsidR="00022FF7" w:rsidRPr="00022FF7" w:rsidRDefault="00022FF7" w:rsidP="00022FF7">
      <w:pPr>
        <w:rPr>
          <w:lang w:val="en-GB" w:eastAsia="fr-FR"/>
        </w:rPr>
      </w:pPr>
      <w:r w:rsidRPr="00022FF7">
        <w:rPr>
          <w:lang w:val="en-GB" w:eastAsia="fr-FR"/>
        </w:rPr>
        <w:t>tar -xzf kafka_2.13-2.7.0.tgz</w:t>
      </w:r>
    </w:p>
    <w:p w14:paraId="4BB40F1C" w14:textId="5C47849B" w:rsidR="00022FF7" w:rsidRDefault="00022FF7" w:rsidP="00022FF7">
      <w:pPr>
        <w:rPr>
          <w:lang w:val="en-GB" w:eastAsia="fr-FR"/>
        </w:rPr>
      </w:pPr>
      <w:r w:rsidRPr="00022FF7">
        <w:rPr>
          <w:lang w:val="en-GB" w:eastAsia="fr-FR"/>
        </w:rPr>
        <w:t>$ cd kafka_2.13-2.7.0</w:t>
      </w:r>
    </w:p>
    <w:p w14:paraId="3EB710B1" w14:textId="10081CBD" w:rsidR="00022FF7" w:rsidRDefault="00022FF7" w:rsidP="00022FF7">
      <w:pPr>
        <w:rPr>
          <w:lang w:val="en-GB" w:eastAsia="fr-FR"/>
        </w:rPr>
      </w:pPr>
    </w:p>
    <w:p w14:paraId="056BCB76" w14:textId="1D39B054" w:rsidR="00022FF7" w:rsidRDefault="00022FF7" w:rsidP="00022FF7">
      <w:pPr>
        <w:pStyle w:val="Heading2"/>
      </w:pPr>
      <w:bookmarkStart w:id="3" w:name="_Toc63068989"/>
      <w:r>
        <w:t xml:space="preserve">Start </w:t>
      </w:r>
      <w:r w:rsidR="004015EF">
        <w:t>Zoo Keeper</w:t>
      </w:r>
      <w:bookmarkEnd w:id="3"/>
    </w:p>
    <w:p w14:paraId="2243283F" w14:textId="493576E3" w:rsidR="00022FF7" w:rsidRDefault="00022FF7" w:rsidP="00022FF7">
      <w:pPr>
        <w:rPr>
          <w:lang w:val="en-GB" w:eastAsia="fr-FR"/>
        </w:rPr>
      </w:pPr>
    </w:p>
    <w:p w14:paraId="231ECAD8" w14:textId="6C0CDA93" w:rsidR="00022FF7" w:rsidRDefault="00022FF7" w:rsidP="00022FF7">
      <w:pPr>
        <w:rPr>
          <w:lang w:val="en-GB" w:eastAsia="fr-FR"/>
        </w:rPr>
      </w:pPr>
      <w:r w:rsidRPr="00022FF7">
        <w:rPr>
          <w:lang w:val="en-GB" w:eastAsia="fr-FR"/>
        </w:rPr>
        <w:t>$ bin/zookeeper-server-start.sh config/zookeeper.properties</w:t>
      </w:r>
    </w:p>
    <w:p w14:paraId="442A3363" w14:textId="22022BB7" w:rsidR="004015EF" w:rsidRDefault="004015EF" w:rsidP="00022FF7">
      <w:pPr>
        <w:rPr>
          <w:lang w:val="en-GB" w:eastAsia="fr-FR"/>
        </w:rPr>
      </w:pPr>
    </w:p>
    <w:p w14:paraId="550472CC" w14:textId="77631E78" w:rsidR="004015EF" w:rsidRDefault="004015EF" w:rsidP="004015EF">
      <w:pPr>
        <w:pStyle w:val="Heading2"/>
      </w:pPr>
      <w:bookmarkStart w:id="4" w:name="_Toc63068990"/>
      <w:r>
        <w:t>Start Kafka Server</w:t>
      </w:r>
      <w:bookmarkEnd w:id="4"/>
    </w:p>
    <w:p w14:paraId="3094CA6B" w14:textId="57264934" w:rsidR="000F0898" w:rsidRDefault="000F0898" w:rsidP="000F0898">
      <w:pPr>
        <w:rPr>
          <w:lang w:val="en-GB" w:eastAsia="fr-FR"/>
        </w:rPr>
      </w:pPr>
    </w:p>
    <w:p w14:paraId="72D34407" w14:textId="2AC88741" w:rsidR="000F0898" w:rsidRDefault="000F0898" w:rsidP="000F0898">
      <w:pPr>
        <w:rPr>
          <w:lang w:val="en-GB" w:eastAsia="fr-FR"/>
        </w:rPr>
      </w:pPr>
      <w:r>
        <w:rPr>
          <w:lang w:val="en-GB" w:eastAsia="fr-FR"/>
        </w:rPr>
        <w:t xml:space="preserve">Update config/server.properties file as below </w:t>
      </w:r>
      <w:r w:rsidR="003B1F46">
        <w:rPr>
          <w:lang w:val="en-GB" w:eastAsia="fr-FR"/>
        </w:rPr>
        <w:t>screenshot</w:t>
      </w:r>
    </w:p>
    <w:p w14:paraId="69F98AEA" w14:textId="25531A73" w:rsidR="003B1F46" w:rsidRDefault="003B1F46" w:rsidP="000F0898">
      <w:pPr>
        <w:rPr>
          <w:lang w:val="en-GB" w:eastAsia="fr-FR"/>
        </w:rPr>
      </w:pPr>
    </w:p>
    <w:p w14:paraId="002A6B13" w14:textId="5C943A83" w:rsidR="003B1F46" w:rsidRDefault="003B1F46" w:rsidP="000F0898">
      <w:pPr>
        <w:rPr>
          <w:lang w:val="en-GB" w:eastAsia="fr-FR"/>
        </w:rPr>
      </w:pPr>
      <w:r>
        <w:rPr>
          <w:noProof/>
        </w:rPr>
        <w:lastRenderedPageBreak/>
        <w:drawing>
          <wp:inline distT="0" distB="0" distL="0" distR="0" wp14:anchorId="3D959A3E" wp14:editId="0E092D86">
            <wp:extent cx="7429500" cy="2108200"/>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7429500" cy="2108200"/>
                    </a:xfrm>
                    <a:prstGeom prst="rect">
                      <a:avLst/>
                    </a:prstGeom>
                  </pic:spPr>
                </pic:pic>
              </a:graphicData>
            </a:graphic>
          </wp:inline>
        </w:drawing>
      </w:r>
    </w:p>
    <w:p w14:paraId="4D2691CF" w14:textId="5BB49F71" w:rsidR="000F0898" w:rsidRDefault="000F0898" w:rsidP="000F0898">
      <w:pPr>
        <w:rPr>
          <w:lang w:val="en-GB" w:eastAsia="fr-FR"/>
        </w:rPr>
      </w:pPr>
    </w:p>
    <w:p w14:paraId="3B55ABCF" w14:textId="77777777" w:rsidR="000F0898" w:rsidRPr="000F0898" w:rsidRDefault="000F0898" w:rsidP="000F0898">
      <w:pPr>
        <w:rPr>
          <w:lang w:val="en-GB" w:eastAsia="fr-FR"/>
        </w:rPr>
      </w:pPr>
    </w:p>
    <w:p w14:paraId="7A1D03F0" w14:textId="64D3E731" w:rsidR="004015EF" w:rsidRDefault="004015EF" w:rsidP="004015EF">
      <w:pPr>
        <w:rPr>
          <w:lang w:val="en-GB" w:eastAsia="fr-FR"/>
        </w:rPr>
      </w:pPr>
    </w:p>
    <w:p w14:paraId="30593CEF" w14:textId="4DEF7B89" w:rsidR="000F0898" w:rsidRPr="004015EF" w:rsidRDefault="000F0898" w:rsidP="004015EF">
      <w:pPr>
        <w:rPr>
          <w:lang w:val="en-GB" w:eastAsia="fr-FR"/>
        </w:rPr>
      </w:pPr>
      <w:r w:rsidRPr="000F0898">
        <w:rPr>
          <w:lang w:val="en-GB" w:eastAsia="fr-FR"/>
        </w:rPr>
        <w:t>$ bin/kafka-server-start.sh config/server.properties</w:t>
      </w:r>
    </w:p>
    <w:p w14:paraId="4853E1A6" w14:textId="77777777" w:rsidR="004015EF" w:rsidRDefault="004015EF" w:rsidP="00022FF7">
      <w:pPr>
        <w:rPr>
          <w:lang w:val="en-GB" w:eastAsia="fr-FR"/>
        </w:rPr>
      </w:pPr>
    </w:p>
    <w:p w14:paraId="30D581D6" w14:textId="09E2AEF6" w:rsidR="00022FF7" w:rsidRDefault="00022FF7" w:rsidP="00022FF7">
      <w:pPr>
        <w:rPr>
          <w:lang w:val="en-GB" w:eastAsia="fr-FR"/>
        </w:rPr>
      </w:pPr>
    </w:p>
    <w:p w14:paraId="2C72AFB4" w14:textId="3512777E" w:rsidR="000A2810" w:rsidRDefault="000A2810" w:rsidP="000A2810">
      <w:pPr>
        <w:pStyle w:val="Heading2"/>
      </w:pPr>
      <w:bookmarkStart w:id="5" w:name="_Toc63068991"/>
      <w:r>
        <w:t>Create Topic</w:t>
      </w:r>
      <w:bookmarkEnd w:id="5"/>
    </w:p>
    <w:p w14:paraId="207EF557" w14:textId="4196D8E8" w:rsidR="000A2810" w:rsidRDefault="000A2810" w:rsidP="000A2810">
      <w:pPr>
        <w:rPr>
          <w:lang w:val="en-GB" w:eastAsia="fr-FR"/>
        </w:rPr>
      </w:pPr>
    </w:p>
    <w:p w14:paraId="321B6A30" w14:textId="57F73000" w:rsidR="2704FDCB" w:rsidRDefault="2704FDCB" w:rsidP="2704FDCB">
      <w:pPr>
        <w:rPr>
          <w:lang w:val="en-GB" w:eastAsia="fr-FR"/>
        </w:rPr>
      </w:pPr>
      <w:r w:rsidRPr="2704FDCB">
        <w:rPr>
          <w:lang w:val="en-GB" w:eastAsia="fr-FR"/>
        </w:rPr>
        <w:t>bin/kafka-topics.sh --create --zookeeper localhost:2181 --replication-factor 1 --partitions 1 --topic livestocks</w:t>
      </w:r>
    </w:p>
    <w:p w14:paraId="585EBA07" w14:textId="54DD0526" w:rsidR="00022FF7" w:rsidRDefault="00022FF7" w:rsidP="00022FF7">
      <w:pPr>
        <w:rPr>
          <w:lang w:val="en-GB" w:eastAsia="fr-FR"/>
        </w:rPr>
      </w:pPr>
    </w:p>
    <w:p w14:paraId="1B9FE278" w14:textId="6F07A463" w:rsidR="2704FDCB" w:rsidRDefault="2704FDCB" w:rsidP="2704FDCB">
      <w:pPr>
        <w:pStyle w:val="Heading2"/>
      </w:pPr>
      <w:bookmarkStart w:id="6" w:name="_Toc63068992"/>
      <w:r>
        <w:t>Configure Producer Configuration</w:t>
      </w:r>
      <w:bookmarkEnd w:id="6"/>
    </w:p>
    <w:p w14:paraId="16F3D634" w14:textId="0B504162" w:rsidR="2704FDCB" w:rsidRDefault="2704FDCB" w:rsidP="2704FDCB">
      <w:r>
        <w:t>Modify appropriate value for properties in conf.properties file</w:t>
      </w:r>
    </w:p>
    <w:p w14:paraId="41480AA3" w14:textId="29131BD0" w:rsidR="2704FDCB" w:rsidRDefault="2704FDCB" w:rsidP="2704FDCB"/>
    <w:p w14:paraId="6FDAA90F" w14:textId="144F7A48" w:rsidR="2704FDCB" w:rsidRDefault="2704FDCB" w:rsidP="2704FDCB">
      <w:pPr>
        <w:rPr>
          <w:i/>
          <w:iCs/>
        </w:rPr>
      </w:pPr>
      <w:r w:rsidRPr="2704FDCB">
        <w:rPr>
          <w:i/>
          <w:iCs/>
        </w:rPr>
        <w:t>interval=5000</w:t>
      </w:r>
    </w:p>
    <w:p w14:paraId="52830FF2" w14:textId="569E95BB" w:rsidR="2704FDCB" w:rsidRDefault="2704FDCB" w:rsidP="2704FDCB">
      <w:pPr>
        <w:rPr>
          <w:i/>
          <w:iCs/>
        </w:rPr>
      </w:pPr>
      <w:r w:rsidRPr="2704FDCB">
        <w:rPr>
          <w:i/>
          <w:iCs/>
        </w:rPr>
        <w:t>tickers=JE,UAL,DAL,TNXP,EYES,TRCH,CRON,BCDA,ONCY,URG,HSTO,VEON,ASTC,GNUS,TRIT,AESE,TANH,WPRT</w:t>
      </w:r>
    </w:p>
    <w:p w14:paraId="4F55C419" w14:textId="730A99D2" w:rsidR="2704FDCB" w:rsidRDefault="2704FDCB" w:rsidP="2704FDCB">
      <w:pPr>
        <w:rPr>
          <w:i/>
          <w:iCs/>
        </w:rPr>
      </w:pPr>
      <w:r w:rsidRPr="2704FDCB">
        <w:rPr>
          <w:i/>
          <w:iCs/>
        </w:rPr>
        <w:t>fields=language,region,quoteType,quoteSourceName,triggerable,currency,exchange,shortName,longName,exchangeTimezoneName,exchangeTimezoneShortName,gmtOffSetMilliseconds,market,regularMarketChange,regularMarketChangePercent,regularMarketTime,regularMarketPrice,regularMarketDayHigh,regularMarketDayRange,regularMarketDayLow,regularMarketVolume,regularMarketPreviousClose,regularMarketOpen,averageDailyVolume3Month,averageDailyVolume10Day,fiftyTwoWeekLowChange,fiftyTwoWeekLowChangePercent,fiftyTwoWeekRange,fiftyTwoWeekHighChange,fiftyTwoWeekHighChangePercent,marketState,fiftyTwoWeekLow,fiftyTwoWeekHigh,epsTrailingTwelveMonths,sharesOutstanding,bookValue,fiftyDayAverage,fiftyDayAverageChange,fiftyDayAverageChangePercent,twoHundredDayAverage,twoHundredDayAverageChange,twoHundredDayAverageChangePercent,marketCap,priceToBook,sourceInterval,exchangeDataDelayedBy,tradeable,firstTradeDateMilliseconds,priceHint,displayName,symbol,bid,ask,bidSize,askSize,fullExchangeName,financialCurrency</w:t>
      </w:r>
    </w:p>
    <w:p w14:paraId="131F7F88" w14:textId="2A0455A2" w:rsidR="2704FDCB" w:rsidRDefault="2704FDCB" w:rsidP="2704FDCB">
      <w:pPr>
        <w:rPr>
          <w:i/>
          <w:iCs/>
        </w:rPr>
      </w:pPr>
      <w:r w:rsidRPr="2704FDCB">
        <w:rPr>
          <w:i/>
          <w:iCs/>
        </w:rPr>
        <w:lastRenderedPageBreak/>
        <w:t>kafka_server=10.10.14.118:9092</w:t>
      </w:r>
    </w:p>
    <w:p w14:paraId="3966DFEB" w14:textId="05AE1135" w:rsidR="2704FDCB" w:rsidRDefault="2704FDCB" w:rsidP="2704FDCB">
      <w:pPr>
        <w:rPr>
          <w:i/>
          <w:iCs/>
        </w:rPr>
      </w:pPr>
      <w:r w:rsidRPr="2704FDCB">
        <w:rPr>
          <w:i/>
          <w:iCs/>
        </w:rPr>
        <w:t>kafka_live_topics=live_stock</w:t>
      </w:r>
    </w:p>
    <w:p w14:paraId="65A088A7" w14:textId="6A0BBDDB" w:rsidR="2704FDCB" w:rsidRDefault="2704FDCB" w:rsidP="2704FDCB">
      <w:pPr>
        <w:rPr>
          <w:i/>
          <w:iCs/>
        </w:rPr>
      </w:pPr>
      <w:r w:rsidRPr="2704FDCB">
        <w:rPr>
          <w:i/>
          <w:iCs/>
        </w:rPr>
        <w:t xml:space="preserve">kafka_history_topics= </w:t>
      </w:r>
    </w:p>
    <w:p w14:paraId="27AD5CA1" w14:textId="6B17179D" w:rsidR="2704FDCB" w:rsidRDefault="2704FDCB" w:rsidP="2704FDCB">
      <w:pPr>
        <w:rPr>
          <w:i/>
          <w:iCs/>
        </w:rPr>
      </w:pPr>
      <w:r w:rsidRPr="2704FDCB">
        <w:rPr>
          <w:i/>
          <w:iCs/>
        </w:rPr>
        <w:t>outputfile=/output/</w:t>
      </w:r>
    </w:p>
    <w:p w14:paraId="370D133D" w14:textId="70D3C748" w:rsidR="2704FDCB" w:rsidRDefault="2704FDCB" w:rsidP="2704FDCB">
      <w:pPr>
        <w:rPr>
          <w:i/>
          <w:iCs/>
        </w:rPr>
      </w:pPr>
    </w:p>
    <w:p w14:paraId="316EF02D" w14:textId="707C2F9E" w:rsidR="2704FDCB" w:rsidRDefault="2704FDCB" w:rsidP="2704FDCB">
      <w:pPr>
        <w:rPr>
          <w:i/>
          <w:iCs/>
        </w:rPr>
      </w:pPr>
      <w:r w:rsidRPr="2704FDCB">
        <w:rPr>
          <w:i/>
          <w:iCs/>
        </w:rPr>
        <w:t xml:space="preserve">Interval: </w:t>
      </w:r>
      <w:r w:rsidRPr="2704FDCB">
        <w:t>interval for query data from Yahoo Finance API (in milisecond)</w:t>
      </w:r>
    </w:p>
    <w:p w14:paraId="34F11AA6" w14:textId="0FB49CA7" w:rsidR="2704FDCB" w:rsidRDefault="2704FDCB" w:rsidP="2704FDCB">
      <w:r w:rsidRPr="2704FDCB">
        <w:rPr>
          <w:i/>
          <w:iCs/>
        </w:rPr>
        <w:t>Tickers</w:t>
      </w:r>
      <w:r w:rsidRPr="2704FDCB">
        <w:t>: list of symbols</w:t>
      </w:r>
    </w:p>
    <w:p w14:paraId="49D3F08F" w14:textId="6E3E722E" w:rsidR="2704FDCB" w:rsidRDefault="2704FDCB" w:rsidP="2704FDCB">
      <w:r w:rsidRPr="2704FDCB">
        <w:rPr>
          <w:i/>
          <w:iCs/>
        </w:rPr>
        <w:t>Fields</w:t>
      </w:r>
      <w:r w:rsidRPr="2704FDCB">
        <w:t>: fields of received record</w:t>
      </w:r>
    </w:p>
    <w:p w14:paraId="2C2891BE" w14:textId="55437C29" w:rsidR="2704FDCB" w:rsidRDefault="2704FDCB" w:rsidP="2704FDCB">
      <w:r w:rsidRPr="2704FDCB">
        <w:rPr>
          <w:i/>
          <w:iCs/>
        </w:rPr>
        <w:t>Kafka_server:</w:t>
      </w:r>
      <w:r w:rsidRPr="2704FDCB">
        <w:t xml:space="preserve"> address of kafka server</w:t>
      </w:r>
    </w:p>
    <w:p w14:paraId="6685920B" w14:textId="115A699A" w:rsidR="2704FDCB" w:rsidRDefault="2704FDCB" w:rsidP="2704FDCB">
      <w:r w:rsidRPr="2704FDCB">
        <w:rPr>
          <w:i/>
          <w:iCs/>
        </w:rPr>
        <w:t>Kafka_live_topics</w:t>
      </w:r>
      <w:r w:rsidRPr="2704FDCB">
        <w:t xml:space="preserve">: topic in kafka </w:t>
      </w:r>
    </w:p>
    <w:p w14:paraId="35A2D0E4" w14:textId="4A7B3AC7" w:rsidR="2704FDCB" w:rsidRDefault="2704FDCB" w:rsidP="2704FDCB">
      <w:r w:rsidRPr="2704FDCB">
        <w:rPr>
          <w:i/>
          <w:iCs/>
        </w:rPr>
        <w:t>Kafka_history_topics</w:t>
      </w:r>
      <w:r w:rsidRPr="2704FDCB">
        <w:t>: (optional)</w:t>
      </w:r>
    </w:p>
    <w:p w14:paraId="3E1B5AC5" w14:textId="707DDCCA" w:rsidR="008E343E" w:rsidRDefault="2704FDCB" w:rsidP="2704FDCB">
      <w:pPr>
        <w:pStyle w:val="Heading2"/>
      </w:pPr>
      <w:bookmarkStart w:id="7" w:name="_Toc63068993"/>
      <w:r>
        <w:t>Start Yahoo Finance Kafka Producer</w:t>
      </w:r>
      <w:bookmarkEnd w:id="7"/>
      <w:r w:rsidR="008E343E">
        <w:tab/>
      </w:r>
    </w:p>
    <w:p w14:paraId="0DC341C1" w14:textId="6B58C4FF" w:rsidR="2704FDCB" w:rsidRDefault="2704FDCB" w:rsidP="2704FDCB">
      <w:pPr>
        <w:rPr>
          <w:lang w:val="en-GB" w:eastAsia="fr-FR"/>
        </w:rPr>
      </w:pPr>
      <w:r w:rsidRPr="2704FDCB">
        <w:rPr>
          <w:lang w:val="en-GB" w:eastAsia="fr-FR"/>
        </w:rPr>
        <w:t>java -jar YahooFinance.jar conf.properties</w:t>
      </w:r>
    </w:p>
    <w:p w14:paraId="36067E15" w14:textId="321FCE9D" w:rsidR="0022165A" w:rsidRDefault="0022165A" w:rsidP="00022FF7">
      <w:pPr>
        <w:rPr>
          <w:lang w:val="en-GB" w:eastAsia="fr-FR"/>
        </w:rPr>
      </w:pPr>
    </w:p>
    <w:p w14:paraId="63191F0C" w14:textId="4D31C3D9" w:rsidR="0022165A" w:rsidRDefault="2704FDCB" w:rsidP="0022165A">
      <w:pPr>
        <w:pStyle w:val="Heading2"/>
      </w:pPr>
      <w:bookmarkStart w:id="8" w:name="_Toc63068994"/>
      <w:r>
        <w:t>Start Spark Stream Kafka Consumer</w:t>
      </w:r>
      <w:bookmarkEnd w:id="8"/>
    </w:p>
    <w:p w14:paraId="04B239A4" w14:textId="51319869" w:rsidR="0027591F" w:rsidRPr="0027591F" w:rsidRDefault="2704FDCB" w:rsidP="0027591F">
      <w:pPr>
        <w:rPr>
          <w:lang w:val="en-GB" w:eastAsia="fr-FR"/>
        </w:rPr>
      </w:pPr>
      <w:r w:rsidRPr="2704FDCB">
        <w:rPr>
          <w:lang w:val="en-GB" w:eastAsia="fr-FR"/>
        </w:rPr>
        <w:t>spark-submit --class "cs523.StockSparkStream.KafkaStockStream" --master yarn Desktop/StockSparkStream.jar kafka_zk_ipaddress hbase_zk_ipaddress &lt;topic&gt;</w:t>
      </w:r>
    </w:p>
    <w:p w14:paraId="5A85A350" w14:textId="4C15361E" w:rsidR="00DF2C93" w:rsidRDefault="2704FDCB" w:rsidP="00DF2C93">
      <w:pPr>
        <w:pStyle w:val="Heading2"/>
      </w:pPr>
      <w:bookmarkStart w:id="9" w:name="_Toc63068995"/>
      <w:r>
        <w:t>Delete Kafka log</w:t>
      </w:r>
      <w:bookmarkEnd w:id="9"/>
    </w:p>
    <w:p w14:paraId="07D6E7C2" w14:textId="77777777" w:rsidR="00DF2C93" w:rsidRDefault="00DF2C93" w:rsidP="00022FF7">
      <w:pPr>
        <w:rPr>
          <w:lang w:val="en-GB" w:eastAsia="fr-FR"/>
        </w:rPr>
      </w:pPr>
    </w:p>
    <w:p w14:paraId="518EF4F5" w14:textId="74582EB2" w:rsidR="00DF2C93" w:rsidRDefault="00DF2C93" w:rsidP="00022FF7">
      <w:pPr>
        <w:rPr>
          <w:lang w:val="en-GB" w:eastAsia="fr-FR"/>
        </w:rPr>
      </w:pPr>
    </w:p>
    <w:p w14:paraId="76045EBE" w14:textId="41183EA8" w:rsidR="00DF2C93" w:rsidRPr="00022FF7" w:rsidRDefault="2704FDCB" w:rsidP="00022FF7">
      <w:pPr>
        <w:rPr>
          <w:lang w:val="en-GB" w:eastAsia="fr-FR"/>
        </w:rPr>
      </w:pPr>
      <w:r w:rsidRPr="2704FDCB">
        <w:rPr>
          <w:lang w:val="en-GB" w:eastAsia="fr-FR"/>
        </w:rPr>
        <w:t>rm -rf /tmp/kafka-logs /tmp/zookeeper</w:t>
      </w:r>
    </w:p>
    <w:p w14:paraId="31542529" w14:textId="74D6E5A0" w:rsidR="2704FDCB" w:rsidRDefault="2704FDCB" w:rsidP="2704FDCB">
      <w:pPr>
        <w:pStyle w:val="Heading1"/>
        <w:numPr>
          <w:ilvl w:val="1"/>
          <w:numId w:val="0"/>
        </w:numPr>
        <w:spacing w:before="0" w:line="276" w:lineRule="auto"/>
        <w:ind w:right="98"/>
        <w:jc w:val="both"/>
        <w:rPr>
          <w:lang w:val="en-GB"/>
        </w:rPr>
      </w:pPr>
    </w:p>
    <w:p w14:paraId="0EC40D23" w14:textId="6019AF9E" w:rsidR="001C04DA" w:rsidRDefault="2704FDCB" w:rsidP="2704FDCB">
      <w:pPr>
        <w:pStyle w:val="Heading1"/>
        <w:numPr>
          <w:ilvl w:val="1"/>
          <w:numId w:val="0"/>
        </w:numPr>
        <w:spacing w:before="0" w:line="276" w:lineRule="auto"/>
        <w:ind w:right="98"/>
        <w:jc w:val="both"/>
        <w:rPr>
          <w:lang w:val="en-GB"/>
        </w:rPr>
      </w:pPr>
      <w:bookmarkStart w:id="10" w:name="_Toc63068996"/>
      <w:r w:rsidRPr="2704FDCB">
        <w:rPr>
          <w:lang w:val="en-GB"/>
        </w:rPr>
        <w:lastRenderedPageBreak/>
        <w:t>CONFIGURE IMPALA</w:t>
      </w:r>
      <w:bookmarkEnd w:id="10"/>
      <w:r w:rsidRPr="2704FDCB">
        <w:rPr>
          <w:lang w:val="en-GB"/>
        </w:rPr>
        <w:t xml:space="preserve"> </w:t>
      </w:r>
    </w:p>
    <w:p w14:paraId="7090D36A" w14:textId="0B50EAE5" w:rsidR="00AC4686" w:rsidRDefault="2704FDCB" w:rsidP="00FB0E87">
      <w:pPr>
        <w:pStyle w:val="Heading2"/>
        <w:spacing w:line="276" w:lineRule="auto"/>
        <w:jc w:val="both"/>
        <w:rPr>
          <w:lang w:val="en-US"/>
        </w:rPr>
      </w:pPr>
      <w:bookmarkStart w:id="11" w:name="_Toc63068997"/>
      <w:r w:rsidRPr="2704FDCB">
        <w:rPr>
          <w:lang w:val="en-US"/>
        </w:rPr>
        <w:t>Create table in Hive</w:t>
      </w:r>
      <w:bookmarkEnd w:id="11"/>
    </w:p>
    <w:p w14:paraId="3A501128" w14:textId="2CAF0DB0" w:rsidR="000C6EFF" w:rsidRDefault="000C6EFF" w:rsidP="000C6EFF">
      <w:pPr>
        <w:rPr>
          <w:lang w:eastAsia="fr-FR"/>
        </w:rPr>
      </w:pPr>
    </w:p>
    <w:p w14:paraId="52ACF0D4" w14:textId="6A923879" w:rsidR="000C6EFF" w:rsidRPr="000C6EFF" w:rsidRDefault="000C6EFF" w:rsidP="000C6EFF">
      <w:pPr>
        <w:rPr>
          <w:b/>
          <w:bCs/>
          <w:lang w:eastAsia="fr-FR"/>
        </w:rPr>
      </w:pPr>
      <w:r w:rsidRPr="000C6EFF">
        <w:rPr>
          <w:b/>
          <w:bCs/>
          <w:lang w:eastAsia="fr-FR"/>
        </w:rPr>
        <w:t>Live Table</w:t>
      </w:r>
    </w:p>
    <w:p w14:paraId="1F7E4C89" w14:textId="4B4AECAD" w:rsidR="000C6EFF" w:rsidRDefault="000C6EFF" w:rsidP="000C6EFF">
      <w:pPr>
        <w:rPr>
          <w:lang w:eastAsia="fr-FR"/>
        </w:rPr>
      </w:pPr>
    </w:p>
    <w:p w14:paraId="55B0C09D" w14:textId="77777777" w:rsidR="000C6EFF" w:rsidRDefault="000C6EFF" w:rsidP="000C6EFF">
      <w:pPr>
        <w:rPr>
          <w:lang w:eastAsia="fr-FR"/>
        </w:rPr>
      </w:pPr>
      <w:r>
        <w:rPr>
          <w:lang w:eastAsia="fr-FR"/>
        </w:rPr>
        <w:t>CREATE EXTERNAL TABLE im_live_stock(</w:t>
      </w:r>
    </w:p>
    <w:p w14:paraId="78DA1C00" w14:textId="77777777" w:rsidR="000C6EFF" w:rsidRDefault="000C6EFF" w:rsidP="000C6EFF">
      <w:pPr>
        <w:rPr>
          <w:lang w:eastAsia="fr-FR"/>
        </w:rPr>
      </w:pPr>
      <w:r>
        <w:rPr>
          <w:lang w:eastAsia="fr-FR"/>
        </w:rPr>
        <w:t>StockId String,</w:t>
      </w:r>
    </w:p>
    <w:p w14:paraId="62712B74" w14:textId="77777777" w:rsidR="000C6EFF" w:rsidRDefault="000C6EFF" w:rsidP="000C6EFF">
      <w:pPr>
        <w:rPr>
          <w:lang w:eastAsia="fr-FR"/>
        </w:rPr>
      </w:pPr>
      <w:r>
        <w:rPr>
          <w:lang w:eastAsia="fr-FR"/>
        </w:rPr>
        <w:t>PreviousClose String,</w:t>
      </w:r>
    </w:p>
    <w:p w14:paraId="2A9CD9EF" w14:textId="77777777" w:rsidR="000C6EFF" w:rsidRDefault="000C6EFF" w:rsidP="000C6EFF">
      <w:pPr>
        <w:rPr>
          <w:lang w:eastAsia="fr-FR"/>
        </w:rPr>
      </w:pPr>
      <w:r>
        <w:rPr>
          <w:lang w:eastAsia="fr-FR"/>
        </w:rPr>
        <w:t>MarketPrice String,</w:t>
      </w:r>
    </w:p>
    <w:p w14:paraId="5E6162AA" w14:textId="77777777" w:rsidR="000C6EFF" w:rsidRDefault="000C6EFF" w:rsidP="000C6EFF">
      <w:pPr>
        <w:rPr>
          <w:lang w:eastAsia="fr-FR"/>
        </w:rPr>
      </w:pPr>
      <w:r>
        <w:rPr>
          <w:lang w:eastAsia="fr-FR"/>
        </w:rPr>
        <w:t>regularMarketChange String,</w:t>
      </w:r>
    </w:p>
    <w:p w14:paraId="5913007A" w14:textId="77777777" w:rsidR="000C6EFF" w:rsidRDefault="000C6EFF" w:rsidP="000C6EFF">
      <w:pPr>
        <w:rPr>
          <w:lang w:eastAsia="fr-FR"/>
        </w:rPr>
      </w:pPr>
      <w:r>
        <w:rPr>
          <w:lang w:eastAsia="fr-FR"/>
        </w:rPr>
        <w:t>regularMarketChangePercent String,</w:t>
      </w:r>
    </w:p>
    <w:p w14:paraId="490637AA" w14:textId="77777777" w:rsidR="000C6EFF" w:rsidRDefault="000C6EFF" w:rsidP="000C6EFF">
      <w:pPr>
        <w:rPr>
          <w:lang w:eastAsia="fr-FR"/>
        </w:rPr>
      </w:pPr>
      <w:r>
        <w:rPr>
          <w:lang w:eastAsia="fr-FR"/>
        </w:rPr>
        <w:t>currency String,</w:t>
      </w:r>
    </w:p>
    <w:p w14:paraId="0E924B74" w14:textId="77777777" w:rsidR="000C6EFF" w:rsidRDefault="000C6EFF" w:rsidP="000C6EFF">
      <w:pPr>
        <w:rPr>
          <w:lang w:eastAsia="fr-FR"/>
        </w:rPr>
      </w:pPr>
      <w:r>
        <w:rPr>
          <w:lang w:eastAsia="fr-FR"/>
        </w:rPr>
        <w:t>regularMarketTime String,</w:t>
      </w:r>
    </w:p>
    <w:p w14:paraId="1D655AB0" w14:textId="77777777" w:rsidR="000C6EFF" w:rsidRDefault="000C6EFF" w:rsidP="000C6EFF">
      <w:pPr>
        <w:rPr>
          <w:lang w:eastAsia="fr-FR"/>
        </w:rPr>
      </w:pPr>
      <w:r>
        <w:rPr>
          <w:lang w:eastAsia="fr-FR"/>
        </w:rPr>
        <w:t>regularMarketVolume String</w:t>
      </w:r>
    </w:p>
    <w:p w14:paraId="5454D898" w14:textId="77777777" w:rsidR="000C6EFF" w:rsidRDefault="000C6EFF" w:rsidP="000C6EFF">
      <w:pPr>
        <w:rPr>
          <w:lang w:eastAsia="fr-FR"/>
        </w:rPr>
      </w:pPr>
      <w:r>
        <w:rPr>
          <w:lang w:eastAsia="fr-FR"/>
        </w:rPr>
        <w:t xml:space="preserve">) </w:t>
      </w:r>
    </w:p>
    <w:p w14:paraId="56062412" w14:textId="77777777" w:rsidR="000C6EFF" w:rsidRDefault="000C6EFF" w:rsidP="000C6EFF">
      <w:pPr>
        <w:rPr>
          <w:lang w:eastAsia="fr-FR"/>
        </w:rPr>
      </w:pPr>
      <w:r>
        <w:rPr>
          <w:lang w:eastAsia="fr-FR"/>
        </w:rPr>
        <w:t xml:space="preserve">STORED BY 'org.apache.hadoop.hive.hbase.HBaseStorageHandler' </w:t>
      </w:r>
    </w:p>
    <w:p w14:paraId="44A2B31C" w14:textId="77777777" w:rsidR="000C6EFF" w:rsidRDefault="000C6EFF" w:rsidP="000C6EFF">
      <w:pPr>
        <w:rPr>
          <w:lang w:eastAsia="fr-FR"/>
        </w:rPr>
      </w:pPr>
      <w:r>
        <w:rPr>
          <w:lang w:eastAsia="fr-FR"/>
        </w:rPr>
        <w:t>WITH SERDEPROPERTIES ("hbase.columns.mapping" = ":key,</w:t>
      </w:r>
    </w:p>
    <w:p w14:paraId="30BE1A94" w14:textId="77777777" w:rsidR="000C6EFF" w:rsidRDefault="000C6EFF" w:rsidP="000C6EFF">
      <w:pPr>
        <w:rPr>
          <w:lang w:eastAsia="fr-FR"/>
        </w:rPr>
      </w:pPr>
      <w:r>
        <w:rPr>
          <w:lang w:eastAsia="fr-FR"/>
        </w:rPr>
        <w:t>stock_details:regularMarketPreviousClose,</w:t>
      </w:r>
    </w:p>
    <w:p w14:paraId="080E7EB4" w14:textId="77777777" w:rsidR="000C6EFF" w:rsidRDefault="000C6EFF" w:rsidP="000C6EFF">
      <w:pPr>
        <w:rPr>
          <w:lang w:eastAsia="fr-FR"/>
        </w:rPr>
      </w:pPr>
      <w:r>
        <w:rPr>
          <w:lang w:eastAsia="fr-FR"/>
        </w:rPr>
        <w:t>stock_details:regularMarketPrice,</w:t>
      </w:r>
    </w:p>
    <w:p w14:paraId="2F1F7830" w14:textId="77777777" w:rsidR="000C6EFF" w:rsidRDefault="000C6EFF" w:rsidP="000C6EFF">
      <w:pPr>
        <w:rPr>
          <w:lang w:eastAsia="fr-FR"/>
        </w:rPr>
      </w:pPr>
      <w:r>
        <w:rPr>
          <w:lang w:eastAsia="fr-FR"/>
        </w:rPr>
        <w:t xml:space="preserve">stock_details:regularMarketChange,                                           </w:t>
      </w:r>
    </w:p>
    <w:p w14:paraId="65529723" w14:textId="77777777" w:rsidR="000C6EFF" w:rsidRDefault="000C6EFF" w:rsidP="000C6EFF">
      <w:pPr>
        <w:rPr>
          <w:lang w:eastAsia="fr-FR"/>
        </w:rPr>
      </w:pPr>
      <w:r>
        <w:rPr>
          <w:lang w:eastAsia="fr-FR"/>
        </w:rPr>
        <w:t xml:space="preserve">stock_details:regularMarketChangePercent, </w:t>
      </w:r>
    </w:p>
    <w:p w14:paraId="2C7D016B" w14:textId="77777777" w:rsidR="000C6EFF" w:rsidRDefault="000C6EFF" w:rsidP="000C6EFF">
      <w:pPr>
        <w:rPr>
          <w:lang w:eastAsia="fr-FR"/>
        </w:rPr>
      </w:pPr>
      <w:r>
        <w:rPr>
          <w:lang w:eastAsia="fr-FR"/>
        </w:rPr>
        <w:t>stock_details:currency,</w:t>
      </w:r>
    </w:p>
    <w:p w14:paraId="52AC2855" w14:textId="77777777" w:rsidR="000C6EFF" w:rsidRDefault="000C6EFF" w:rsidP="000C6EFF">
      <w:pPr>
        <w:rPr>
          <w:lang w:eastAsia="fr-FR"/>
        </w:rPr>
      </w:pPr>
      <w:r>
        <w:rPr>
          <w:lang w:eastAsia="fr-FR"/>
        </w:rPr>
        <w:t>stock_details:regularMarketTime,</w:t>
      </w:r>
    </w:p>
    <w:p w14:paraId="31942324" w14:textId="77777777" w:rsidR="000C6EFF" w:rsidRDefault="000C6EFF" w:rsidP="000C6EFF">
      <w:pPr>
        <w:rPr>
          <w:lang w:eastAsia="fr-FR"/>
        </w:rPr>
      </w:pPr>
      <w:r>
        <w:rPr>
          <w:lang w:eastAsia="fr-FR"/>
        </w:rPr>
        <w:t>stock_details:regularMarketVolume")</w:t>
      </w:r>
    </w:p>
    <w:p w14:paraId="14667893" w14:textId="1B14E2E3" w:rsidR="000C6EFF" w:rsidRPr="000C6EFF" w:rsidRDefault="000C6EFF" w:rsidP="000C6EFF">
      <w:pPr>
        <w:rPr>
          <w:lang w:eastAsia="fr-FR"/>
        </w:rPr>
      </w:pPr>
      <w:r>
        <w:rPr>
          <w:lang w:eastAsia="fr-FR"/>
        </w:rPr>
        <w:t>TBLPROPERTIES("hbase.table.name" = "live_stock");</w:t>
      </w:r>
    </w:p>
    <w:p w14:paraId="468C1A4B" w14:textId="77777777" w:rsidR="000C6EFF" w:rsidRPr="000C6EFF" w:rsidRDefault="000C6EFF" w:rsidP="000C6EFF">
      <w:pPr>
        <w:rPr>
          <w:lang w:val="vi-VN" w:eastAsia="fr-FR"/>
        </w:rPr>
      </w:pPr>
    </w:p>
    <w:p w14:paraId="6C6F7062" w14:textId="77777777" w:rsidR="00372EDE" w:rsidRDefault="00372EDE" w:rsidP="00372EDE">
      <w:pPr>
        <w:autoSpaceDE w:val="0"/>
        <w:autoSpaceDN w:val="0"/>
        <w:adjustRightInd w:val="0"/>
        <w:rPr>
          <w:rFonts w:ascii="Menlo" w:hAnsi="Menlo" w:cs="Menlo"/>
          <w:lang w:val="en-GB" w:eastAsia="en-US"/>
        </w:rPr>
      </w:pPr>
    </w:p>
    <w:p w14:paraId="687E68E9" w14:textId="6BECB041" w:rsidR="00AC4686" w:rsidRPr="000C6EFF" w:rsidRDefault="000C6EFF" w:rsidP="00AC4686">
      <w:pPr>
        <w:rPr>
          <w:b/>
          <w:bCs/>
          <w:lang w:eastAsia="fr-FR"/>
        </w:rPr>
      </w:pPr>
      <w:r w:rsidRPr="000C6EFF">
        <w:rPr>
          <w:b/>
          <w:bCs/>
          <w:lang w:eastAsia="fr-FR"/>
        </w:rPr>
        <w:t>History Table</w:t>
      </w:r>
    </w:p>
    <w:p w14:paraId="72328BA5" w14:textId="77777777" w:rsidR="000C6EFF" w:rsidRPr="000C6EFF" w:rsidRDefault="000C6EFF" w:rsidP="00AC4686">
      <w:pPr>
        <w:rPr>
          <w:lang w:eastAsia="fr-FR"/>
        </w:rPr>
      </w:pPr>
    </w:p>
    <w:p w14:paraId="55CD6460" w14:textId="182437A6" w:rsidR="002A2D20" w:rsidRDefault="002A2D20" w:rsidP="002A2D20">
      <w:pPr>
        <w:rPr>
          <w:lang w:val="vi-VN" w:eastAsia="fr-FR"/>
        </w:rPr>
      </w:pPr>
    </w:p>
    <w:p w14:paraId="3053EE0B" w14:textId="77777777" w:rsidR="000C6EFF" w:rsidRPr="000C6EFF" w:rsidRDefault="000C6EFF" w:rsidP="000C6EFF">
      <w:pPr>
        <w:rPr>
          <w:lang w:val="vi-VN" w:eastAsia="fr-FR"/>
        </w:rPr>
      </w:pPr>
      <w:r w:rsidRPr="000C6EFF">
        <w:rPr>
          <w:lang w:val="vi-VN" w:eastAsia="fr-FR"/>
        </w:rPr>
        <w:t>CREATE EXTERNAL TABLE im_history_stock(</w:t>
      </w:r>
    </w:p>
    <w:p w14:paraId="1EDFF683" w14:textId="77777777" w:rsidR="000C6EFF" w:rsidRPr="000C6EFF" w:rsidRDefault="000C6EFF" w:rsidP="000C6EFF">
      <w:pPr>
        <w:rPr>
          <w:lang w:val="vi-VN" w:eastAsia="fr-FR"/>
        </w:rPr>
      </w:pPr>
      <w:r w:rsidRPr="000C6EFF">
        <w:rPr>
          <w:lang w:val="vi-VN" w:eastAsia="fr-FR"/>
        </w:rPr>
        <w:t>record_id String,</w:t>
      </w:r>
    </w:p>
    <w:p w14:paraId="1100C341" w14:textId="77777777" w:rsidR="000C6EFF" w:rsidRPr="000C6EFF" w:rsidRDefault="000C6EFF" w:rsidP="000C6EFF">
      <w:pPr>
        <w:rPr>
          <w:lang w:val="vi-VN" w:eastAsia="fr-FR"/>
        </w:rPr>
      </w:pPr>
      <w:r w:rsidRPr="000C6EFF">
        <w:rPr>
          <w:lang w:val="vi-VN" w:eastAsia="fr-FR"/>
        </w:rPr>
        <w:t>sym String,</w:t>
      </w:r>
    </w:p>
    <w:p w14:paraId="654F48E9" w14:textId="77777777" w:rsidR="000C6EFF" w:rsidRPr="000C6EFF" w:rsidRDefault="000C6EFF" w:rsidP="000C6EFF">
      <w:pPr>
        <w:rPr>
          <w:lang w:val="vi-VN" w:eastAsia="fr-FR"/>
        </w:rPr>
      </w:pPr>
      <w:r w:rsidRPr="000C6EFF">
        <w:rPr>
          <w:lang w:val="vi-VN" w:eastAsia="fr-FR"/>
        </w:rPr>
        <w:t>PreviousClose String,</w:t>
      </w:r>
    </w:p>
    <w:p w14:paraId="2DAD0A9B" w14:textId="77777777" w:rsidR="000C6EFF" w:rsidRPr="000C6EFF" w:rsidRDefault="000C6EFF" w:rsidP="000C6EFF">
      <w:pPr>
        <w:rPr>
          <w:lang w:val="vi-VN" w:eastAsia="fr-FR"/>
        </w:rPr>
      </w:pPr>
      <w:r w:rsidRPr="000C6EFF">
        <w:rPr>
          <w:lang w:val="vi-VN" w:eastAsia="fr-FR"/>
        </w:rPr>
        <w:t>MarketChange String,</w:t>
      </w:r>
    </w:p>
    <w:p w14:paraId="627CAEBA" w14:textId="77777777" w:rsidR="000C6EFF" w:rsidRPr="000C6EFF" w:rsidRDefault="000C6EFF" w:rsidP="000C6EFF">
      <w:pPr>
        <w:rPr>
          <w:lang w:val="vi-VN" w:eastAsia="fr-FR"/>
        </w:rPr>
      </w:pPr>
      <w:r w:rsidRPr="000C6EFF">
        <w:rPr>
          <w:lang w:val="vi-VN" w:eastAsia="fr-FR"/>
        </w:rPr>
        <w:lastRenderedPageBreak/>
        <w:t>MarketChangePercent String,</w:t>
      </w:r>
    </w:p>
    <w:p w14:paraId="64480E47" w14:textId="77777777" w:rsidR="000C6EFF" w:rsidRPr="000C6EFF" w:rsidRDefault="000C6EFF" w:rsidP="000C6EFF">
      <w:pPr>
        <w:rPr>
          <w:lang w:val="vi-VN" w:eastAsia="fr-FR"/>
        </w:rPr>
      </w:pPr>
      <w:r w:rsidRPr="000C6EFF">
        <w:rPr>
          <w:lang w:val="vi-VN" w:eastAsia="fr-FR"/>
        </w:rPr>
        <w:t>MarketPrice String,</w:t>
      </w:r>
    </w:p>
    <w:p w14:paraId="3B58AB89" w14:textId="77777777" w:rsidR="000C6EFF" w:rsidRPr="000C6EFF" w:rsidRDefault="000C6EFF" w:rsidP="000C6EFF">
      <w:pPr>
        <w:rPr>
          <w:lang w:val="vi-VN" w:eastAsia="fr-FR"/>
        </w:rPr>
      </w:pPr>
      <w:r w:rsidRPr="000C6EFF">
        <w:rPr>
          <w:lang w:val="vi-VN" w:eastAsia="fr-FR"/>
        </w:rPr>
        <w:t>currency String,</w:t>
      </w:r>
    </w:p>
    <w:p w14:paraId="53B97644" w14:textId="77777777" w:rsidR="000C6EFF" w:rsidRPr="000C6EFF" w:rsidRDefault="000C6EFF" w:rsidP="000C6EFF">
      <w:pPr>
        <w:rPr>
          <w:lang w:val="vi-VN" w:eastAsia="fr-FR"/>
        </w:rPr>
      </w:pPr>
      <w:r w:rsidRPr="000C6EFF">
        <w:rPr>
          <w:lang w:val="vi-VN" w:eastAsia="fr-FR"/>
        </w:rPr>
        <w:t>OrderTime String,</w:t>
      </w:r>
    </w:p>
    <w:p w14:paraId="0CFB0432" w14:textId="77777777" w:rsidR="000C6EFF" w:rsidRPr="000C6EFF" w:rsidRDefault="000C6EFF" w:rsidP="000C6EFF">
      <w:pPr>
        <w:rPr>
          <w:lang w:val="vi-VN" w:eastAsia="fr-FR"/>
        </w:rPr>
      </w:pPr>
      <w:r w:rsidRPr="000C6EFF">
        <w:rPr>
          <w:lang w:val="vi-VN" w:eastAsia="fr-FR"/>
        </w:rPr>
        <w:t>DayLow String,</w:t>
      </w:r>
    </w:p>
    <w:p w14:paraId="14DC9E73" w14:textId="77777777" w:rsidR="000C6EFF" w:rsidRPr="000C6EFF" w:rsidRDefault="000C6EFF" w:rsidP="000C6EFF">
      <w:pPr>
        <w:rPr>
          <w:lang w:val="vi-VN" w:eastAsia="fr-FR"/>
        </w:rPr>
      </w:pPr>
      <w:r w:rsidRPr="000C6EFF">
        <w:rPr>
          <w:lang w:val="vi-VN" w:eastAsia="fr-FR"/>
        </w:rPr>
        <w:t>DayHigh String,</w:t>
      </w:r>
    </w:p>
    <w:p w14:paraId="6EB762AA" w14:textId="77777777" w:rsidR="000C6EFF" w:rsidRPr="000C6EFF" w:rsidRDefault="000C6EFF" w:rsidP="000C6EFF">
      <w:pPr>
        <w:rPr>
          <w:lang w:val="vi-VN" w:eastAsia="fr-FR"/>
        </w:rPr>
      </w:pPr>
      <w:r w:rsidRPr="000C6EFF">
        <w:rPr>
          <w:lang w:val="vi-VN" w:eastAsia="fr-FR"/>
        </w:rPr>
        <w:t>OpenPrice String,</w:t>
      </w:r>
    </w:p>
    <w:p w14:paraId="0C50F924" w14:textId="77777777" w:rsidR="000C6EFF" w:rsidRPr="000C6EFF" w:rsidRDefault="000C6EFF" w:rsidP="000C6EFF">
      <w:pPr>
        <w:rPr>
          <w:lang w:val="vi-VN" w:eastAsia="fr-FR"/>
        </w:rPr>
      </w:pPr>
      <w:r w:rsidRPr="000C6EFF">
        <w:rPr>
          <w:lang w:val="vi-VN" w:eastAsia="fr-FR"/>
        </w:rPr>
        <w:t>Volume String</w:t>
      </w:r>
    </w:p>
    <w:p w14:paraId="1972846A" w14:textId="77777777" w:rsidR="000C6EFF" w:rsidRPr="000C6EFF" w:rsidRDefault="000C6EFF" w:rsidP="000C6EFF">
      <w:pPr>
        <w:rPr>
          <w:lang w:val="vi-VN" w:eastAsia="fr-FR"/>
        </w:rPr>
      </w:pPr>
      <w:r w:rsidRPr="000C6EFF">
        <w:rPr>
          <w:lang w:val="vi-VN" w:eastAsia="fr-FR"/>
        </w:rPr>
        <w:t xml:space="preserve">) </w:t>
      </w:r>
    </w:p>
    <w:p w14:paraId="594EA209" w14:textId="77777777" w:rsidR="000C6EFF" w:rsidRPr="000C6EFF" w:rsidRDefault="000C6EFF" w:rsidP="000C6EFF">
      <w:pPr>
        <w:rPr>
          <w:lang w:val="vi-VN" w:eastAsia="fr-FR"/>
        </w:rPr>
      </w:pPr>
      <w:r w:rsidRPr="000C6EFF">
        <w:rPr>
          <w:lang w:val="vi-VN" w:eastAsia="fr-FR"/>
        </w:rPr>
        <w:t xml:space="preserve">STORED BY 'org.apache.hadoop.hive.hbase.HBaseStorageHandler' </w:t>
      </w:r>
    </w:p>
    <w:p w14:paraId="38AB10B5" w14:textId="77777777" w:rsidR="000C6EFF" w:rsidRPr="000C6EFF" w:rsidRDefault="000C6EFF" w:rsidP="000C6EFF">
      <w:pPr>
        <w:rPr>
          <w:lang w:val="vi-VN" w:eastAsia="fr-FR"/>
        </w:rPr>
      </w:pPr>
      <w:r w:rsidRPr="000C6EFF">
        <w:rPr>
          <w:lang w:val="vi-VN" w:eastAsia="fr-FR"/>
        </w:rPr>
        <w:t>WITH SERDEPROPERTIES (</w:t>
      </w:r>
    </w:p>
    <w:p w14:paraId="15ACB6A4" w14:textId="77777777" w:rsidR="000C6EFF" w:rsidRPr="000C6EFF" w:rsidRDefault="000C6EFF" w:rsidP="000C6EFF">
      <w:pPr>
        <w:rPr>
          <w:lang w:val="vi-VN" w:eastAsia="fr-FR"/>
        </w:rPr>
      </w:pPr>
      <w:r w:rsidRPr="000C6EFF">
        <w:rPr>
          <w:lang w:val="vi-VN" w:eastAsia="fr-FR"/>
        </w:rPr>
        <w:t>"hbase.columns.mapping" = ":key,</w:t>
      </w:r>
    </w:p>
    <w:p w14:paraId="1DE75E9D" w14:textId="77777777" w:rsidR="000C6EFF" w:rsidRPr="000C6EFF" w:rsidRDefault="000C6EFF" w:rsidP="000C6EFF">
      <w:pPr>
        <w:rPr>
          <w:lang w:val="vi-VN" w:eastAsia="fr-FR"/>
        </w:rPr>
      </w:pPr>
      <w:r w:rsidRPr="000C6EFF">
        <w:rPr>
          <w:lang w:val="vi-VN" w:eastAsia="fr-FR"/>
        </w:rPr>
        <w:t>stock_details:symbol,</w:t>
      </w:r>
    </w:p>
    <w:p w14:paraId="502566E1" w14:textId="77777777" w:rsidR="000C6EFF" w:rsidRPr="000C6EFF" w:rsidRDefault="000C6EFF" w:rsidP="000C6EFF">
      <w:pPr>
        <w:rPr>
          <w:lang w:val="vi-VN" w:eastAsia="fr-FR"/>
        </w:rPr>
      </w:pPr>
      <w:r w:rsidRPr="000C6EFF">
        <w:rPr>
          <w:lang w:val="vi-VN" w:eastAsia="fr-FR"/>
        </w:rPr>
        <w:t>stock_details:regularMarketPreviousClose,</w:t>
      </w:r>
    </w:p>
    <w:p w14:paraId="45E8A845" w14:textId="77777777" w:rsidR="000C6EFF" w:rsidRPr="000C6EFF" w:rsidRDefault="000C6EFF" w:rsidP="000C6EFF">
      <w:pPr>
        <w:rPr>
          <w:lang w:val="vi-VN" w:eastAsia="fr-FR"/>
        </w:rPr>
      </w:pPr>
      <w:r w:rsidRPr="000C6EFF">
        <w:rPr>
          <w:lang w:val="vi-VN" w:eastAsia="fr-FR"/>
        </w:rPr>
        <w:t>stock_details:regularMarketChange,</w:t>
      </w:r>
    </w:p>
    <w:p w14:paraId="098C3370" w14:textId="77777777" w:rsidR="000C6EFF" w:rsidRPr="000C6EFF" w:rsidRDefault="000C6EFF" w:rsidP="000C6EFF">
      <w:pPr>
        <w:rPr>
          <w:lang w:val="vi-VN" w:eastAsia="fr-FR"/>
        </w:rPr>
      </w:pPr>
      <w:r w:rsidRPr="000C6EFF">
        <w:rPr>
          <w:lang w:val="vi-VN" w:eastAsia="fr-FR"/>
        </w:rPr>
        <w:t xml:space="preserve">stock_details:regularMarketChangePercent, </w:t>
      </w:r>
    </w:p>
    <w:p w14:paraId="629E1764" w14:textId="77777777" w:rsidR="000C6EFF" w:rsidRPr="000C6EFF" w:rsidRDefault="000C6EFF" w:rsidP="000C6EFF">
      <w:pPr>
        <w:rPr>
          <w:lang w:val="vi-VN" w:eastAsia="fr-FR"/>
        </w:rPr>
      </w:pPr>
      <w:r w:rsidRPr="000C6EFF">
        <w:rPr>
          <w:lang w:val="vi-VN" w:eastAsia="fr-FR"/>
        </w:rPr>
        <w:t>stock_details:regularMarketPrice,</w:t>
      </w:r>
    </w:p>
    <w:p w14:paraId="65F45102" w14:textId="77777777" w:rsidR="000C6EFF" w:rsidRPr="000C6EFF" w:rsidRDefault="000C6EFF" w:rsidP="000C6EFF">
      <w:pPr>
        <w:rPr>
          <w:lang w:val="vi-VN" w:eastAsia="fr-FR"/>
        </w:rPr>
      </w:pPr>
      <w:r w:rsidRPr="000C6EFF">
        <w:rPr>
          <w:lang w:val="vi-VN" w:eastAsia="fr-FR"/>
        </w:rPr>
        <w:t>stock_details:currency,</w:t>
      </w:r>
    </w:p>
    <w:p w14:paraId="68D4B954" w14:textId="77777777" w:rsidR="000C6EFF" w:rsidRPr="000C6EFF" w:rsidRDefault="000C6EFF" w:rsidP="000C6EFF">
      <w:pPr>
        <w:rPr>
          <w:lang w:val="vi-VN" w:eastAsia="fr-FR"/>
        </w:rPr>
      </w:pPr>
      <w:r w:rsidRPr="000C6EFF">
        <w:rPr>
          <w:lang w:val="vi-VN" w:eastAsia="fr-FR"/>
        </w:rPr>
        <w:t>stock_details:regularMarketTime,</w:t>
      </w:r>
    </w:p>
    <w:p w14:paraId="43D6B22B" w14:textId="77777777" w:rsidR="000C6EFF" w:rsidRPr="000C6EFF" w:rsidRDefault="000C6EFF" w:rsidP="000C6EFF">
      <w:pPr>
        <w:rPr>
          <w:lang w:val="vi-VN" w:eastAsia="fr-FR"/>
        </w:rPr>
      </w:pPr>
      <w:r w:rsidRPr="000C6EFF">
        <w:rPr>
          <w:lang w:val="vi-VN" w:eastAsia="fr-FR"/>
        </w:rPr>
        <w:t>stock_details:regularMarketDayLow,</w:t>
      </w:r>
    </w:p>
    <w:p w14:paraId="1E7DEF9E" w14:textId="77777777" w:rsidR="000C6EFF" w:rsidRPr="000C6EFF" w:rsidRDefault="000C6EFF" w:rsidP="000C6EFF">
      <w:pPr>
        <w:rPr>
          <w:lang w:val="vi-VN" w:eastAsia="fr-FR"/>
        </w:rPr>
      </w:pPr>
      <w:r w:rsidRPr="000C6EFF">
        <w:rPr>
          <w:lang w:val="vi-VN" w:eastAsia="fr-FR"/>
        </w:rPr>
        <w:t>stock_details:regularMarketDayHigh,</w:t>
      </w:r>
    </w:p>
    <w:p w14:paraId="605E4BA0" w14:textId="77777777" w:rsidR="000C6EFF" w:rsidRPr="000C6EFF" w:rsidRDefault="000C6EFF" w:rsidP="000C6EFF">
      <w:pPr>
        <w:rPr>
          <w:lang w:val="vi-VN" w:eastAsia="fr-FR"/>
        </w:rPr>
      </w:pPr>
      <w:r w:rsidRPr="000C6EFF">
        <w:rPr>
          <w:lang w:val="vi-VN" w:eastAsia="fr-FR"/>
        </w:rPr>
        <w:t>stock_details:regularMarketOpen,</w:t>
      </w:r>
    </w:p>
    <w:p w14:paraId="1C88210E" w14:textId="77777777" w:rsidR="000C6EFF" w:rsidRPr="000C6EFF" w:rsidRDefault="000C6EFF" w:rsidP="000C6EFF">
      <w:pPr>
        <w:rPr>
          <w:lang w:val="vi-VN" w:eastAsia="fr-FR"/>
        </w:rPr>
      </w:pPr>
      <w:r w:rsidRPr="000C6EFF">
        <w:rPr>
          <w:lang w:val="vi-VN" w:eastAsia="fr-FR"/>
        </w:rPr>
        <w:t>stock_details:regularMarketVolume</w:t>
      </w:r>
    </w:p>
    <w:p w14:paraId="2D68C717" w14:textId="77777777" w:rsidR="000C6EFF" w:rsidRPr="000C6EFF" w:rsidRDefault="000C6EFF" w:rsidP="000C6EFF">
      <w:pPr>
        <w:rPr>
          <w:lang w:val="vi-VN" w:eastAsia="fr-FR"/>
        </w:rPr>
      </w:pPr>
      <w:r w:rsidRPr="000C6EFF">
        <w:rPr>
          <w:lang w:val="vi-VN" w:eastAsia="fr-FR"/>
        </w:rPr>
        <w:t>")</w:t>
      </w:r>
    </w:p>
    <w:p w14:paraId="407794C6" w14:textId="5546788B" w:rsidR="000C6EFF" w:rsidRDefault="000C6EFF" w:rsidP="000C6EFF">
      <w:pPr>
        <w:rPr>
          <w:lang w:val="vi-VN" w:eastAsia="fr-FR"/>
        </w:rPr>
      </w:pPr>
      <w:r w:rsidRPr="000C6EFF">
        <w:rPr>
          <w:lang w:val="vi-VN" w:eastAsia="fr-FR"/>
        </w:rPr>
        <w:t>TBLPROPERTIES("hbase.table.name" = "history_stock");</w:t>
      </w:r>
    </w:p>
    <w:p w14:paraId="0B8B54BA" w14:textId="77777777" w:rsidR="000C6EFF" w:rsidRDefault="000C6EFF" w:rsidP="000C6EFF">
      <w:pPr>
        <w:rPr>
          <w:lang w:val="vi-VN" w:eastAsia="fr-FR"/>
        </w:rPr>
      </w:pPr>
    </w:p>
    <w:p w14:paraId="29570474" w14:textId="4F5B5807" w:rsidR="00372EDE" w:rsidRDefault="2704FDCB" w:rsidP="00F614B9">
      <w:pPr>
        <w:pStyle w:val="Heading2"/>
        <w:spacing w:line="276" w:lineRule="auto"/>
        <w:jc w:val="both"/>
        <w:rPr>
          <w:lang w:val="en-US"/>
        </w:rPr>
      </w:pPr>
      <w:bookmarkStart w:id="12" w:name="_Toc63068998"/>
      <w:r w:rsidRPr="2704FDCB">
        <w:rPr>
          <w:lang w:val="en-US"/>
        </w:rPr>
        <w:t>Create view</w:t>
      </w:r>
      <w:bookmarkEnd w:id="12"/>
      <w:r w:rsidRPr="2704FDCB">
        <w:rPr>
          <w:lang w:val="en-US"/>
        </w:rPr>
        <w:t xml:space="preserve"> </w:t>
      </w:r>
    </w:p>
    <w:p w14:paraId="7E4CF0BC" w14:textId="686B1D06" w:rsidR="000C6EFF" w:rsidRDefault="000C6EFF" w:rsidP="000C6EFF">
      <w:pPr>
        <w:rPr>
          <w:lang w:eastAsia="fr-FR"/>
        </w:rPr>
      </w:pPr>
    </w:p>
    <w:p w14:paraId="3213FCAE" w14:textId="44898339" w:rsidR="000C6EFF" w:rsidRPr="000C6EFF" w:rsidRDefault="000C6EFF" w:rsidP="000C6EFF">
      <w:pPr>
        <w:rPr>
          <w:b/>
          <w:bCs/>
          <w:lang w:eastAsia="fr-FR"/>
        </w:rPr>
      </w:pPr>
      <w:r w:rsidRPr="000C6EFF">
        <w:rPr>
          <w:b/>
          <w:bCs/>
          <w:lang w:eastAsia="fr-FR"/>
        </w:rPr>
        <w:t>v_im_</w:t>
      </w:r>
      <w:r>
        <w:rPr>
          <w:b/>
          <w:bCs/>
          <w:lang w:eastAsia="fr-FR"/>
        </w:rPr>
        <w:t>live</w:t>
      </w:r>
      <w:r w:rsidRPr="000C6EFF">
        <w:rPr>
          <w:b/>
          <w:bCs/>
          <w:lang w:eastAsia="fr-FR"/>
        </w:rPr>
        <w:t>_stock</w:t>
      </w:r>
    </w:p>
    <w:p w14:paraId="43D17800" w14:textId="77777777" w:rsidR="000C6EFF" w:rsidRDefault="000C6EFF" w:rsidP="000C6EFF">
      <w:pPr>
        <w:autoSpaceDE w:val="0"/>
        <w:autoSpaceDN w:val="0"/>
        <w:adjustRightInd w:val="0"/>
        <w:rPr>
          <w:rFonts w:ascii="Menlo" w:hAnsi="Menlo" w:cs="Menlo"/>
          <w:lang w:val="en-GB" w:eastAsia="en-US"/>
        </w:rPr>
      </w:pPr>
    </w:p>
    <w:p w14:paraId="70456A82" w14:textId="77777777" w:rsidR="000C6EFF" w:rsidRDefault="000C6EFF" w:rsidP="000C6EFF">
      <w:pPr>
        <w:rPr>
          <w:lang w:eastAsia="fr-FR"/>
        </w:rPr>
      </w:pPr>
    </w:p>
    <w:p w14:paraId="1EDED91C" w14:textId="77777777" w:rsidR="000C6EFF" w:rsidRPr="000C6EFF" w:rsidRDefault="000C6EFF" w:rsidP="000C6EFF">
      <w:pPr>
        <w:rPr>
          <w:b/>
          <w:bCs/>
          <w:lang w:eastAsia="fr-FR"/>
        </w:rPr>
      </w:pPr>
    </w:p>
    <w:p w14:paraId="6CFC4170" w14:textId="24675B67" w:rsidR="000C6EFF" w:rsidRDefault="000C6EFF" w:rsidP="000C6EFF">
      <w:pPr>
        <w:rPr>
          <w:lang w:eastAsia="fr-FR"/>
        </w:rPr>
      </w:pPr>
    </w:p>
    <w:p w14:paraId="4F81A3C4" w14:textId="77777777" w:rsidR="000C6EFF" w:rsidRDefault="000C6EFF" w:rsidP="000C6EFF">
      <w:pPr>
        <w:rPr>
          <w:lang w:eastAsia="fr-FR"/>
        </w:rPr>
      </w:pPr>
      <w:r>
        <w:rPr>
          <w:lang w:eastAsia="fr-FR"/>
        </w:rPr>
        <w:t xml:space="preserve">create  view v_im_live_stock as </w:t>
      </w:r>
    </w:p>
    <w:p w14:paraId="3B747091" w14:textId="77777777" w:rsidR="000C6EFF" w:rsidRDefault="000C6EFF" w:rsidP="000C6EFF">
      <w:pPr>
        <w:rPr>
          <w:lang w:eastAsia="fr-FR"/>
        </w:rPr>
      </w:pPr>
      <w:r>
        <w:rPr>
          <w:lang w:eastAsia="fr-FR"/>
        </w:rPr>
        <w:t xml:space="preserve">select  </w:t>
      </w:r>
    </w:p>
    <w:p w14:paraId="7D0F46C2" w14:textId="77777777" w:rsidR="000C6EFF" w:rsidRDefault="000C6EFF" w:rsidP="000C6EFF">
      <w:pPr>
        <w:rPr>
          <w:lang w:eastAsia="fr-FR"/>
        </w:rPr>
      </w:pPr>
      <w:r>
        <w:rPr>
          <w:lang w:eastAsia="fr-FR"/>
        </w:rPr>
        <w:t>StockID ,</w:t>
      </w:r>
    </w:p>
    <w:p w14:paraId="4E1A89BF" w14:textId="77777777" w:rsidR="000C6EFF" w:rsidRDefault="000C6EFF" w:rsidP="000C6EFF">
      <w:pPr>
        <w:rPr>
          <w:lang w:eastAsia="fr-FR"/>
        </w:rPr>
      </w:pPr>
      <w:r>
        <w:rPr>
          <w:lang w:eastAsia="fr-FR"/>
        </w:rPr>
        <w:lastRenderedPageBreak/>
        <w:t>cast(PreviousClose as Decimal(38,2)) Close,</w:t>
      </w:r>
    </w:p>
    <w:p w14:paraId="6B23353B" w14:textId="77777777" w:rsidR="000C6EFF" w:rsidRDefault="000C6EFF" w:rsidP="000C6EFF">
      <w:pPr>
        <w:rPr>
          <w:lang w:eastAsia="fr-FR"/>
        </w:rPr>
      </w:pPr>
      <w:r>
        <w:rPr>
          <w:lang w:eastAsia="fr-FR"/>
        </w:rPr>
        <w:t>cast(MarketPrice as Decimal(38,2)) MarketPrice,</w:t>
      </w:r>
    </w:p>
    <w:p w14:paraId="40BE1843" w14:textId="77777777" w:rsidR="000C6EFF" w:rsidRDefault="000C6EFF" w:rsidP="000C6EFF">
      <w:pPr>
        <w:rPr>
          <w:lang w:eastAsia="fr-FR"/>
        </w:rPr>
      </w:pPr>
      <w:r>
        <w:rPr>
          <w:lang w:eastAsia="fr-FR"/>
        </w:rPr>
        <w:t>cast(regularMarketChange as Decimal(38,2)) Changed,</w:t>
      </w:r>
    </w:p>
    <w:p w14:paraId="57B597AF" w14:textId="77777777" w:rsidR="000C6EFF" w:rsidRDefault="000C6EFF" w:rsidP="000C6EFF">
      <w:pPr>
        <w:rPr>
          <w:lang w:eastAsia="fr-FR"/>
        </w:rPr>
      </w:pPr>
      <w:r>
        <w:rPr>
          <w:lang w:eastAsia="fr-FR"/>
        </w:rPr>
        <w:t>cast(regularMarketChangePercent as Decimal(38,2)) Chaged_percent,</w:t>
      </w:r>
    </w:p>
    <w:p w14:paraId="6C88EA24" w14:textId="77777777" w:rsidR="000C6EFF" w:rsidRDefault="000C6EFF" w:rsidP="000C6EFF">
      <w:pPr>
        <w:rPr>
          <w:lang w:eastAsia="fr-FR"/>
        </w:rPr>
      </w:pPr>
      <w:r>
        <w:rPr>
          <w:lang w:eastAsia="fr-FR"/>
        </w:rPr>
        <w:t>currency ,</w:t>
      </w:r>
    </w:p>
    <w:p w14:paraId="5B8B518D" w14:textId="77777777" w:rsidR="000C6EFF" w:rsidRDefault="000C6EFF" w:rsidP="000C6EFF">
      <w:pPr>
        <w:rPr>
          <w:lang w:eastAsia="fr-FR"/>
        </w:rPr>
      </w:pPr>
      <w:r>
        <w:rPr>
          <w:lang w:eastAsia="fr-FR"/>
        </w:rPr>
        <w:t>cast(from_unixtime(cast (regularMarketTime as Bigint),"yyyy-MM-dd HH:mm:ss") as timestamp) OrderDate,</w:t>
      </w:r>
    </w:p>
    <w:p w14:paraId="0AC46C69" w14:textId="77777777" w:rsidR="000C6EFF" w:rsidRDefault="000C6EFF" w:rsidP="000C6EFF">
      <w:pPr>
        <w:rPr>
          <w:lang w:eastAsia="fr-FR"/>
        </w:rPr>
      </w:pPr>
      <w:r>
        <w:rPr>
          <w:lang w:eastAsia="fr-FR"/>
        </w:rPr>
        <w:t>cast(regularMarketVolume as int) Volumne</w:t>
      </w:r>
    </w:p>
    <w:p w14:paraId="2C2A3FAF" w14:textId="3AC20F18" w:rsidR="000C6EFF" w:rsidRDefault="000C6EFF" w:rsidP="000C6EFF">
      <w:pPr>
        <w:rPr>
          <w:lang w:eastAsia="fr-FR"/>
        </w:rPr>
      </w:pPr>
      <w:r>
        <w:rPr>
          <w:lang w:eastAsia="fr-FR"/>
        </w:rPr>
        <w:t>from im_live_stock;</w:t>
      </w:r>
    </w:p>
    <w:p w14:paraId="41C9EFAC" w14:textId="7AFC7F29" w:rsidR="000C6EFF" w:rsidRDefault="000C6EFF" w:rsidP="000C6EFF">
      <w:pPr>
        <w:rPr>
          <w:lang w:eastAsia="fr-FR"/>
        </w:rPr>
      </w:pPr>
    </w:p>
    <w:p w14:paraId="43A73464" w14:textId="0091BAC5" w:rsidR="000C6EFF" w:rsidRDefault="000C6EFF" w:rsidP="000C6EFF">
      <w:pPr>
        <w:rPr>
          <w:lang w:eastAsia="fr-FR"/>
        </w:rPr>
      </w:pPr>
    </w:p>
    <w:p w14:paraId="71B6D441" w14:textId="3EF16FD0" w:rsidR="000C6EFF" w:rsidRPr="000C6EFF" w:rsidRDefault="000C6EFF" w:rsidP="000C6EFF">
      <w:pPr>
        <w:rPr>
          <w:b/>
          <w:bCs/>
          <w:lang w:eastAsia="fr-FR"/>
        </w:rPr>
      </w:pPr>
      <w:r w:rsidRPr="000C6EFF">
        <w:rPr>
          <w:b/>
          <w:bCs/>
          <w:lang w:eastAsia="fr-FR"/>
        </w:rPr>
        <w:t>v_im_history_stock</w:t>
      </w:r>
    </w:p>
    <w:p w14:paraId="1A206C7F" w14:textId="77777777" w:rsidR="00372EDE" w:rsidRDefault="00372EDE" w:rsidP="00372EDE">
      <w:pPr>
        <w:autoSpaceDE w:val="0"/>
        <w:autoSpaceDN w:val="0"/>
        <w:adjustRightInd w:val="0"/>
        <w:rPr>
          <w:rFonts w:ascii="Menlo" w:hAnsi="Menlo" w:cs="Menlo"/>
          <w:lang w:val="en-GB" w:eastAsia="en-US"/>
        </w:rPr>
      </w:pPr>
    </w:p>
    <w:p w14:paraId="75D6C93C" w14:textId="38B2F73B" w:rsidR="00CB76D0" w:rsidRDefault="00CB76D0" w:rsidP="00B00F98">
      <w:pPr>
        <w:rPr>
          <w:lang w:eastAsia="fr-FR"/>
        </w:rPr>
      </w:pPr>
    </w:p>
    <w:p w14:paraId="2FC5CADA" w14:textId="5203E4DC" w:rsidR="00E94D78" w:rsidRDefault="00E94D78" w:rsidP="00B00F98">
      <w:pPr>
        <w:rPr>
          <w:lang w:eastAsia="fr-FR"/>
        </w:rPr>
      </w:pPr>
    </w:p>
    <w:p w14:paraId="08A0A5EB" w14:textId="77777777" w:rsidR="000C6EFF" w:rsidRDefault="000C6EFF" w:rsidP="000C6EFF">
      <w:pPr>
        <w:rPr>
          <w:lang w:eastAsia="fr-FR"/>
        </w:rPr>
      </w:pPr>
    </w:p>
    <w:p w14:paraId="37FB76BF" w14:textId="77777777" w:rsidR="005D391B" w:rsidRDefault="005D391B" w:rsidP="005D391B">
      <w:pPr>
        <w:rPr>
          <w:lang w:eastAsia="fr-FR"/>
        </w:rPr>
      </w:pPr>
      <w:r>
        <w:rPr>
          <w:lang w:eastAsia="fr-FR"/>
        </w:rPr>
        <w:t xml:space="preserve">create view v_im_history_stock as </w:t>
      </w:r>
    </w:p>
    <w:p w14:paraId="45073D9A" w14:textId="77777777" w:rsidR="005D391B" w:rsidRDefault="005D391B" w:rsidP="005D391B">
      <w:pPr>
        <w:rPr>
          <w:lang w:eastAsia="fr-FR"/>
        </w:rPr>
      </w:pPr>
      <w:r>
        <w:rPr>
          <w:lang w:eastAsia="fr-FR"/>
        </w:rPr>
        <w:t xml:space="preserve">select </w:t>
      </w:r>
    </w:p>
    <w:p w14:paraId="41D309F9" w14:textId="77777777" w:rsidR="005D391B" w:rsidRDefault="005D391B" w:rsidP="005D391B">
      <w:pPr>
        <w:rPr>
          <w:lang w:eastAsia="fr-FR"/>
        </w:rPr>
      </w:pPr>
      <w:r>
        <w:rPr>
          <w:lang w:eastAsia="fr-FR"/>
        </w:rPr>
        <w:t>sym ,</w:t>
      </w:r>
    </w:p>
    <w:p w14:paraId="583264CE" w14:textId="77777777" w:rsidR="005D391B" w:rsidRDefault="005D391B" w:rsidP="005D391B">
      <w:pPr>
        <w:rPr>
          <w:lang w:eastAsia="fr-FR"/>
        </w:rPr>
      </w:pPr>
      <w:r>
        <w:rPr>
          <w:lang w:eastAsia="fr-FR"/>
        </w:rPr>
        <w:t>cast(PreviousClose as Decimal(38,2)) Close,</w:t>
      </w:r>
    </w:p>
    <w:p w14:paraId="20521A64" w14:textId="77777777" w:rsidR="005D391B" w:rsidRDefault="005D391B" w:rsidP="005D391B">
      <w:pPr>
        <w:rPr>
          <w:lang w:eastAsia="fr-FR"/>
        </w:rPr>
      </w:pPr>
      <w:r>
        <w:rPr>
          <w:lang w:eastAsia="fr-FR"/>
        </w:rPr>
        <w:t>cast(MarketChange as Decimal(38,2)) MarketChange,</w:t>
      </w:r>
    </w:p>
    <w:p w14:paraId="08CB22DB" w14:textId="77777777" w:rsidR="005D391B" w:rsidRDefault="005D391B" w:rsidP="005D391B">
      <w:pPr>
        <w:rPr>
          <w:lang w:eastAsia="fr-FR"/>
        </w:rPr>
      </w:pPr>
      <w:r>
        <w:rPr>
          <w:lang w:eastAsia="fr-FR"/>
        </w:rPr>
        <w:t>cast(MarketChangePercent as Decimal(38,2)) Chaged_percent,</w:t>
      </w:r>
    </w:p>
    <w:p w14:paraId="7404EBB2" w14:textId="77777777" w:rsidR="005D391B" w:rsidRDefault="005D391B" w:rsidP="005D391B">
      <w:pPr>
        <w:rPr>
          <w:lang w:eastAsia="fr-FR"/>
        </w:rPr>
      </w:pPr>
      <w:r>
        <w:rPr>
          <w:lang w:eastAsia="fr-FR"/>
        </w:rPr>
        <w:t>cast(MarketPrice as Decimal(38,2)) MarketPrice,</w:t>
      </w:r>
    </w:p>
    <w:p w14:paraId="7BD2F815" w14:textId="77777777" w:rsidR="005D391B" w:rsidRDefault="005D391B" w:rsidP="005D391B">
      <w:pPr>
        <w:rPr>
          <w:lang w:eastAsia="fr-FR"/>
        </w:rPr>
      </w:pPr>
      <w:r>
        <w:rPr>
          <w:lang w:eastAsia="fr-FR"/>
        </w:rPr>
        <w:t>currency ,</w:t>
      </w:r>
    </w:p>
    <w:p w14:paraId="67843789" w14:textId="77777777" w:rsidR="005D391B" w:rsidRDefault="005D391B" w:rsidP="005D391B">
      <w:pPr>
        <w:rPr>
          <w:lang w:eastAsia="fr-FR"/>
        </w:rPr>
      </w:pPr>
      <w:r>
        <w:rPr>
          <w:lang w:eastAsia="fr-FR"/>
        </w:rPr>
        <w:t>cast(from_unixtime(cast (OrderTime as Bigint)-18000,"yyyy-MM-dd HH:mm:ss") as timestamp) OrderDate,</w:t>
      </w:r>
    </w:p>
    <w:p w14:paraId="565370FD" w14:textId="77777777" w:rsidR="005D391B" w:rsidRDefault="005D391B" w:rsidP="005D391B">
      <w:pPr>
        <w:rPr>
          <w:lang w:eastAsia="fr-FR"/>
        </w:rPr>
      </w:pPr>
      <w:r>
        <w:rPr>
          <w:lang w:eastAsia="fr-FR"/>
        </w:rPr>
        <w:t>cast(DayLow as Decimal(38,2)) DayLow,</w:t>
      </w:r>
    </w:p>
    <w:p w14:paraId="5A227B2A" w14:textId="77777777" w:rsidR="005D391B" w:rsidRDefault="005D391B" w:rsidP="005D391B">
      <w:pPr>
        <w:rPr>
          <w:lang w:eastAsia="fr-FR"/>
        </w:rPr>
      </w:pPr>
      <w:r>
        <w:rPr>
          <w:lang w:eastAsia="fr-FR"/>
        </w:rPr>
        <w:t>cast(DayHigh as Decimal(38,2)) DayHigh,</w:t>
      </w:r>
    </w:p>
    <w:p w14:paraId="77DBF19E" w14:textId="77777777" w:rsidR="005D391B" w:rsidRDefault="005D391B" w:rsidP="005D391B">
      <w:pPr>
        <w:rPr>
          <w:lang w:eastAsia="fr-FR"/>
        </w:rPr>
      </w:pPr>
      <w:r>
        <w:rPr>
          <w:lang w:eastAsia="fr-FR"/>
        </w:rPr>
        <w:t>cast(OpenPrice as Decimal(38,2)) OpenPrice,</w:t>
      </w:r>
    </w:p>
    <w:p w14:paraId="4BD121CD" w14:textId="77777777" w:rsidR="005D391B" w:rsidRDefault="005D391B" w:rsidP="005D391B">
      <w:pPr>
        <w:rPr>
          <w:lang w:eastAsia="fr-FR"/>
        </w:rPr>
      </w:pPr>
      <w:r>
        <w:rPr>
          <w:lang w:eastAsia="fr-FR"/>
        </w:rPr>
        <w:t>cast(Volume as int) Volume</w:t>
      </w:r>
    </w:p>
    <w:p w14:paraId="2329D476" w14:textId="219D4F9B" w:rsidR="000C6EFF" w:rsidRDefault="005D391B" w:rsidP="005D391B">
      <w:pPr>
        <w:rPr>
          <w:lang w:eastAsia="fr-FR"/>
        </w:rPr>
      </w:pPr>
      <w:r>
        <w:rPr>
          <w:lang w:eastAsia="fr-FR"/>
        </w:rPr>
        <w:t>from im_history_stock;</w:t>
      </w:r>
    </w:p>
    <w:p w14:paraId="2B03AF2C" w14:textId="77777777" w:rsidR="00836C72" w:rsidRDefault="00836C72" w:rsidP="005D391B">
      <w:pPr>
        <w:rPr>
          <w:lang w:eastAsia="fr-FR"/>
        </w:rPr>
      </w:pPr>
    </w:p>
    <w:p w14:paraId="52967700" w14:textId="7E4405E6" w:rsidR="00B5184B" w:rsidRDefault="2704FDCB" w:rsidP="00B5184B">
      <w:pPr>
        <w:pStyle w:val="Heading2"/>
        <w:spacing w:line="276" w:lineRule="auto"/>
        <w:jc w:val="both"/>
        <w:rPr>
          <w:lang w:val="en-US"/>
        </w:rPr>
      </w:pPr>
      <w:bookmarkStart w:id="13" w:name="_Toc63068999"/>
      <w:r w:rsidRPr="2704FDCB">
        <w:rPr>
          <w:lang w:val="en-US"/>
        </w:rPr>
        <w:t>Validate metdaa</w:t>
      </w:r>
      <w:bookmarkEnd w:id="13"/>
    </w:p>
    <w:p w14:paraId="3A6F1572" w14:textId="6A893236" w:rsidR="00B5184B" w:rsidRDefault="00814E84" w:rsidP="00B5184B">
      <w:pPr>
        <w:rPr>
          <w:lang w:eastAsia="fr-FR"/>
        </w:rPr>
      </w:pPr>
      <w:r>
        <w:rPr>
          <w:lang w:eastAsia="fr-FR"/>
        </w:rPr>
        <w:t>In order Impala to see Hive’s table, view, we need to run below command</w:t>
      </w:r>
    </w:p>
    <w:p w14:paraId="2C582AAB" w14:textId="4D69AEEC" w:rsidR="00814E84" w:rsidRDefault="00814E84" w:rsidP="00B5184B">
      <w:pPr>
        <w:rPr>
          <w:lang w:eastAsia="fr-FR"/>
        </w:rPr>
      </w:pPr>
    </w:p>
    <w:p w14:paraId="6A68748A" w14:textId="012BF5CE" w:rsidR="00814E84" w:rsidRDefault="00814E84" w:rsidP="00B5184B">
      <w:pPr>
        <w:rPr>
          <w:lang w:eastAsia="fr-FR"/>
        </w:rPr>
      </w:pPr>
      <w:r>
        <w:rPr>
          <w:lang w:eastAsia="fr-FR"/>
        </w:rPr>
        <w:t>Invalidate metadata object_name</w:t>
      </w:r>
    </w:p>
    <w:p w14:paraId="0E8191AB" w14:textId="1BBDF895" w:rsidR="00814E84" w:rsidRDefault="00814E84" w:rsidP="00B5184B">
      <w:pPr>
        <w:rPr>
          <w:lang w:eastAsia="fr-FR"/>
        </w:rPr>
      </w:pPr>
    </w:p>
    <w:p w14:paraId="61F63897" w14:textId="09C4CB42" w:rsidR="00814E84" w:rsidRPr="00814E84" w:rsidRDefault="00814E84" w:rsidP="00B5184B">
      <w:pPr>
        <w:rPr>
          <w:b/>
          <w:bCs/>
          <w:lang w:eastAsia="fr-FR"/>
        </w:rPr>
      </w:pPr>
      <w:r w:rsidRPr="00814E84">
        <w:rPr>
          <w:b/>
          <w:bCs/>
          <w:lang w:eastAsia="fr-FR"/>
        </w:rPr>
        <w:t xml:space="preserve">Example: </w:t>
      </w:r>
    </w:p>
    <w:p w14:paraId="7663CA0B" w14:textId="77777777" w:rsidR="00814E84" w:rsidRDefault="00814E84" w:rsidP="00B5184B">
      <w:pPr>
        <w:rPr>
          <w:lang w:eastAsia="fr-FR"/>
        </w:rPr>
      </w:pPr>
    </w:p>
    <w:p w14:paraId="5DB65806" w14:textId="2AB276E1" w:rsidR="00814E84" w:rsidRDefault="00814E84" w:rsidP="00B5184B">
      <w:pPr>
        <w:rPr>
          <w:lang w:eastAsia="fr-FR"/>
        </w:rPr>
      </w:pPr>
      <w:r>
        <w:rPr>
          <w:lang w:eastAsia="fr-FR"/>
        </w:rPr>
        <w:t xml:space="preserve">Invalidate metadata  im_live_stock </w:t>
      </w:r>
    </w:p>
    <w:p w14:paraId="1B875129" w14:textId="15F4E2BF" w:rsidR="00814E84" w:rsidRDefault="00814E84" w:rsidP="00B5184B">
      <w:pPr>
        <w:rPr>
          <w:lang w:eastAsia="fr-FR"/>
        </w:rPr>
      </w:pPr>
      <w:r>
        <w:rPr>
          <w:lang w:eastAsia="fr-FR"/>
        </w:rPr>
        <w:t>Invalidate metadata  im_history_stock</w:t>
      </w:r>
    </w:p>
    <w:p w14:paraId="0451D311" w14:textId="6EAB7C85" w:rsidR="00814E84" w:rsidRDefault="00814E84" w:rsidP="00B5184B">
      <w:pPr>
        <w:rPr>
          <w:lang w:eastAsia="fr-FR"/>
        </w:rPr>
      </w:pPr>
    </w:p>
    <w:p w14:paraId="43D4F0EE" w14:textId="3FDB4A6B" w:rsidR="00814E84" w:rsidRDefault="00814E84" w:rsidP="00B5184B">
      <w:pPr>
        <w:rPr>
          <w:lang w:eastAsia="fr-FR"/>
        </w:rPr>
      </w:pPr>
      <w:r>
        <w:rPr>
          <w:lang w:eastAsia="fr-FR"/>
        </w:rPr>
        <w:t>Invalidate metadata  v_im_live_stock</w:t>
      </w:r>
    </w:p>
    <w:p w14:paraId="0E93A4C5" w14:textId="4CAD53DF" w:rsidR="00814E84" w:rsidRDefault="00814E84" w:rsidP="00B5184B">
      <w:pPr>
        <w:rPr>
          <w:lang w:eastAsia="fr-FR"/>
        </w:rPr>
      </w:pPr>
      <w:r>
        <w:rPr>
          <w:lang w:eastAsia="fr-FR"/>
        </w:rPr>
        <w:t>Invalidate metadata  v_im_history_stock</w:t>
      </w:r>
    </w:p>
    <w:p w14:paraId="09B2B11A" w14:textId="39A7D59E" w:rsidR="00FE6CCD" w:rsidRDefault="00FE6CCD" w:rsidP="00FE6CCD">
      <w:pPr>
        <w:autoSpaceDE w:val="0"/>
        <w:autoSpaceDN w:val="0"/>
        <w:adjustRightInd w:val="0"/>
        <w:rPr>
          <w:rFonts w:ascii="Menlo" w:hAnsi="Menlo" w:cs="Menlo"/>
          <w:lang w:val="en-GB" w:eastAsia="en-US"/>
        </w:rPr>
      </w:pPr>
    </w:p>
    <w:p w14:paraId="76BAE9BC" w14:textId="77777777" w:rsidR="00447BB7" w:rsidRDefault="00447BB7" w:rsidP="00FE6CCD">
      <w:pPr>
        <w:autoSpaceDE w:val="0"/>
        <w:autoSpaceDN w:val="0"/>
        <w:adjustRightInd w:val="0"/>
        <w:rPr>
          <w:rFonts w:ascii="Menlo" w:hAnsi="Menlo" w:cs="Menlo"/>
          <w:lang w:val="en-GB" w:eastAsia="en-US"/>
        </w:rPr>
      </w:pPr>
    </w:p>
    <w:p w14:paraId="06F947D6" w14:textId="77777777" w:rsidR="00FE6CCD" w:rsidRPr="00FE6CCD" w:rsidRDefault="00FE6CCD" w:rsidP="00FE6CCD">
      <w:pPr>
        <w:rPr>
          <w:lang w:eastAsia="fr-FR"/>
        </w:rPr>
      </w:pPr>
    </w:p>
    <w:p w14:paraId="12A3483D" w14:textId="3BA198FD" w:rsidR="00447BB7" w:rsidRDefault="2704FDCB" w:rsidP="00447BB7">
      <w:pPr>
        <w:pStyle w:val="Heading2"/>
        <w:spacing w:line="276" w:lineRule="auto"/>
        <w:jc w:val="both"/>
        <w:rPr>
          <w:b w:val="0"/>
          <w:lang w:val="en-US"/>
        </w:rPr>
      </w:pPr>
      <w:bookmarkStart w:id="14" w:name="_Toc63069000"/>
      <w:r w:rsidRPr="2704FDCB">
        <w:rPr>
          <w:b w:val="0"/>
          <w:lang w:val="en-US"/>
        </w:rPr>
        <w:t>After run validate  metadata command, we will see hive table from impala</w:t>
      </w:r>
      <w:bookmarkEnd w:id="14"/>
    </w:p>
    <w:p w14:paraId="4176EF16" w14:textId="0ABEFC48" w:rsidR="00327EB9" w:rsidRDefault="00327EB9" w:rsidP="00327EB9">
      <w:pPr>
        <w:rPr>
          <w:lang w:eastAsia="fr-FR"/>
        </w:rPr>
      </w:pPr>
    </w:p>
    <w:p w14:paraId="6A571B83" w14:textId="44A86399" w:rsidR="00327EB9" w:rsidRDefault="2704FDCB" w:rsidP="00327EB9">
      <w:pPr>
        <w:pStyle w:val="Heading1"/>
        <w:spacing w:before="0" w:line="276" w:lineRule="auto"/>
        <w:ind w:right="98"/>
        <w:jc w:val="both"/>
        <w:rPr>
          <w:lang w:val="en-GB"/>
        </w:rPr>
      </w:pPr>
      <w:bookmarkStart w:id="15" w:name="_Toc63069001"/>
      <w:r w:rsidRPr="2704FDCB">
        <w:rPr>
          <w:lang w:val="en-GB"/>
        </w:rPr>
        <w:lastRenderedPageBreak/>
        <w:t>CONFIGURE TABLEAU</w:t>
      </w:r>
      <w:bookmarkEnd w:id="15"/>
    </w:p>
    <w:p w14:paraId="5436C5F6" w14:textId="77777777" w:rsidR="001416B5" w:rsidRDefault="001416B5" w:rsidP="001416B5">
      <w:pPr>
        <w:rPr>
          <w:b/>
          <w:bCs/>
          <w:lang w:val="en-GB" w:eastAsia="fr-FR"/>
        </w:rPr>
      </w:pPr>
    </w:p>
    <w:p w14:paraId="0B01C58B" w14:textId="00C10BCE" w:rsidR="001416B5" w:rsidRDefault="001416B5" w:rsidP="001416B5">
      <w:pPr>
        <w:rPr>
          <w:b/>
          <w:bCs/>
          <w:lang w:val="en-GB" w:eastAsia="fr-FR"/>
        </w:rPr>
      </w:pPr>
      <w:r w:rsidRPr="001416B5">
        <w:rPr>
          <w:b/>
          <w:bCs/>
          <w:lang w:val="en-GB" w:eastAsia="fr-FR"/>
        </w:rPr>
        <w:t xml:space="preserve">Connection </w:t>
      </w:r>
      <w:r>
        <w:rPr>
          <w:b/>
          <w:bCs/>
          <w:lang w:val="en-GB" w:eastAsia="fr-FR"/>
        </w:rPr>
        <w:t>to impala</w:t>
      </w:r>
    </w:p>
    <w:p w14:paraId="08EE8088" w14:textId="1F0691B3" w:rsidR="001416B5" w:rsidRDefault="001416B5" w:rsidP="001416B5">
      <w:pPr>
        <w:rPr>
          <w:b/>
          <w:bCs/>
          <w:lang w:val="en-GB" w:eastAsia="fr-FR"/>
        </w:rPr>
      </w:pPr>
    </w:p>
    <w:p w14:paraId="5A104BC7" w14:textId="0881BF13" w:rsidR="00AF741F" w:rsidRDefault="00BF27E9" w:rsidP="001416B5">
      <w:pPr>
        <w:rPr>
          <w:b/>
          <w:bCs/>
          <w:lang w:val="en-GB" w:eastAsia="fr-FR"/>
        </w:rPr>
      </w:pPr>
      <w:r>
        <w:rPr>
          <w:noProof/>
        </w:rPr>
        <w:lastRenderedPageBreak/>
        <w:drawing>
          <wp:inline distT="0" distB="0" distL="0" distR="0" wp14:anchorId="748BEEED" wp14:editId="795E9DD5">
            <wp:extent cx="6134102" cy="645160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6134102" cy="6451600"/>
                    </a:xfrm>
                    <a:prstGeom prst="rect">
                      <a:avLst/>
                    </a:prstGeom>
                  </pic:spPr>
                </pic:pic>
              </a:graphicData>
            </a:graphic>
          </wp:inline>
        </w:drawing>
      </w:r>
    </w:p>
    <w:p w14:paraId="43F1B566" w14:textId="77777777" w:rsidR="001416B5" w:rsidRDefault="001416B5" w:rsidP="001416B5">
      <w:pPr>
        <w:rPr>
          <w:b/>
          <w:bCs/>
          <w:lang w:val="en-GB" w:eastAsia="fr-FR"/>
        </w:rPr>
      </w:pPr>
    </w:p>
    <w:p w14:paraId="6663EF10" w14:textId="22D722FD" w:rsidR="001416B5" w:rsidRDefault="001416B5" w:rsidP="001416B5">
      <w:pPr>
        <w:rPr>
          <w:b/>
          <w:bCs/>
          <w:lang w:val="en-GB" w:eastAsia="fr-FR"/>
        </w:rPr>
      </w:pPr>
    </w:p>
    <w:p w14:paraId="32660626" w14:textId="0F06A92A" w:rsidR="001416B5" w:rsidRDefault="001416B5" w:rsidP="001416B5">
      <w:pPr>
        <w:rPr>
          <w:b/>
          <w:bCs/>
          <w:lang w:val="en-GB" w:eastAsia="fr-FR"/>
        </w:rPr>
      </w:pPr>
    </w:p>
    <w:p w14:paraId="0D945D11" w14:textId="66CEB7DB" w:rsidR="001416B5" w:rsidRPr="001416B5" w:rsidRDefault="001416B5" w:rsidP="001416B5">
      <w:pPr>
        <w:rPr>
          <w:b/>
          <w:bCs/>
          <w:lang w:val="en-GB" w:eastAsia="fr-FR"/>
        </w:rPr>
      </w:pPr>
      <w:r>
        <w:rPr>
          <w:noProof/>
        </w:rPr>
        <w:drawing>
          <wp:inline distT="0" distB="0" distL="0" distR="0" wp14:anchorId="237041AC" wp14:editId="44B1DBE6">
            <wp:extent cx="8509000" cy="6248402"/>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8509000" cy="6248402"/>
                    </a:xfrm>
                    <a:prstGeom prst="rect">
                      <a:avLst/>
                    </a:prstGeom>
                  </pic:spPr>
                </pic:pic>
              </a:graphicData>
            </a:graphic>
          </wp:inline>
        </w:drawing>
      </w:r>
    </w:p>
    <w:p w14:paraId="3BDDDFDB" w14:textId="77777777" w:rsidR="00327EB9" w:rsidRDefault="00327EB9" w:rsidP="00A724CC">
      <w:pPr>
        <w:pStyle w:val="Heading1"/>
        <w:numPr>
          <w:ilvl w:val="0"/>
          <w:numId w:val="0"/>
        </w:numPr>
        <w:spacing w:before="0" w:line="276" w:lineRule="auto"/>
        <w:ind w:left="624" w:right="98" w:hanging="624"/>
        <w:jc w:val="both"/>
        <w:rPr>
          <w:lang w:val="en-GB"/>
        </w:rPr>
      </w:pPr>
    </w:p>
    <w:p w14:paraId="640D3415" w14:textId="2AC75392" w:rsidR="00327EB9" w:rsidRDefault="00327EB9" w:rsidP="00A724CC">
      <w:pPr>
        <w:pStyle w:val="Heading1"/>
        <w:numPr>
          <w:ilvl w:val="0"/>
          <w:numId w:val="0"/>
        </w:numPr>
        <w:spacing w:before="0" w:line="276" w:lineRule="auto"/>
        <w:ind w:left="624" w:right="98"/>
        <w:jc w:val="both"/>
        <w:rPr>
          <w:lang w:val="en-GB"/>
        </w:rPr>
      </w:pPr>
      <w:r>
        <w:rPr>
          <w:lang w:val="en-GB"/>
        </w:rPr>
        <w:lastRenderedPageBreak/>
        <w:t xml:space="preserve"> </w:t>
      </w:r>
    </w:p>
    <w:p w14:paraId="5BE10F1A" w14:textId="77777777" w:rsidR="00327EB9" w:rsidRPr="00327EB9" w:rsidRDefault="00327EB9" w:rsidP="00A724CC">
      <w:pPr>
        <w:pStyle w:val="Heading1"/>
        <w:numPr>
          <w:ilvl w:val="0"/>
          <w:numId w:val="0"/>
        </w:numPr>
        <w:spacing w:before="0" w:line="276" w:lineRule="auto"/>
        <w:ind w:left="624" w:right="98"/>
        <w:jc w:val="both"/>
      </w:pPr>
    </w:p>
    <w:p w14:paraId="7B08F15E" w14:textId="77777777" w:rsidR="00FE6CCD" w:rsidRPr="00FE6CCD" w:rsidRDefault="00FE6CCD" w:rsidP="00FE6CCD">
      <w:pPr>
        <w:rPr>
          <w:lang w:val="en-GB" w:eastAsia="fr-FR"/>
        </w:rPr>
      </w:pPr>
    </w:p>
    <w:p w14:paraId="7D2E1B2F" w14:textId="04166EBB" w:rsidR="002A2D20" w:rsidRDefault="002A2D20" w:rsidP="002A2D20">
      <w:pPr>
        <w:rPr>
          <w:lang w:val="vi-VN" w:eastAsia="fr-FR"/>
        </w:rPr>
      </w:pPr>
    </w:p>
    <w:p w14:paraId="742D8EF7" w14:textId="798D37EF" w:rsidR="00FE6CCD" w:rsidRPr="00710642" w:rsidRDefault="00FE6CCD" w:rsidP="00E91FC7">
      <w:pPr>
        <w:rPr>
          <w:rFonts w:ascii="Menlo" w:hAnsi="Menlo" w:cs="Menlo"/>
          <w:color w:val="000000"/>
          <w:sz w:val="22"/>
          <w:szCs w:val="22"/>
          <w:lang w:val="en-GB" w:eastAsia="en-US"/>
        </w:rPr>
      </w:pPr>
    </w:p>
    <w:sectPr w:rsidR="00FE6CCD" w:rsidRPr="00710642" w:rsidSect="00FB0001">
      <w:headerReference w:type="default" r:id="rId20"/>
      <w:footerReference w:type="default" r:id="rId21"/>
      <w:headerReference w:type="first" r:id="rId22"/>
      <w:footerReference w:type="first" r:id="rId23"/>
      <w:pgSz w:w="16840" w:h="11907" w:orient="landscape" w:code="9"/>
      <w:pgMar w:top="680" w:right="886" w:bottom="680" w:left="1014" w:header="57" w:footer="5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D1D814" w14:textId="77777777" w:rsidR="0061144B" w:rsidRPr="002C71D2" w:rsidRDefault="0061144B">
      <w:pPr>
        <w:rPr>
          <w:lang w:val="en-GB"/>
        </w:rPr>
      </w:pPr>
      <w:r w:rsidRPr="002C71D2">
        <w:rPr>
          <w:lang w:val="en-GB"/>
        </w:rPr>
        <w:separator/>
      </w:r>
    </w:p>
  </w:endnote>
  <w:endnote w:type="continuationSeparator" w:id="0">
    <w:p w14:paraId="2FF350A2" w14:textId="77777777" w:rsidR="0061144B" w:rsidRPr="002C71D2" w:rsidRDefault="0061144B">
      <w:pPr>
        <w:rPr>
          <w:lang w:val="en-GB"/>
        </w:rPr>
      </w:pPr>
      <w:r w:rsidRPr="002C71D2">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FA976" w14:textId="256D21A9" w:rsidR="00BA3F3F" w:rsidRPr="008F7A68" w:rsidRDefault="00BA3F3F" w:rsidP="008F7A68">
    <w:pPr>
      <w:pStyle w:val="FooterStyle"/>
      <w:jc w:val="center"/>
      <w:rPr>
        <w:rFonts w:cs="Arial"/>
        <w:color w:val="7F7F7F" w:themeColor="text1" w:themeTint="80"/>
        <w:sz w:val="11"/>
        <w:szCs w:val="11"/>
        <w:lang w:val="en-GB"/>
      </w:rPr>
    </w:pPr>
    <w:r w:rsidRPr="001F3214">
      <w:rPr>
        <w:rFonts w:cs="Arial"/>
        <w:noProof/>
        <w:color w:val="7F7F7F" w:themeColor="text1" w:themeTint="80"/>
        <w:sz w:val="11"/>
        <w:szCs w:val="11"/>
        <w:lang w:eastAsia="en-SG"/>
      </w:rPr>
      <w:drawing>
        <wp:anchor distT="0" distB="0" distL="114300" distR="114300" simplePos="0" relativeHeight="251650560" behindDoc="0" locked="0" layoutInCell="1" allowOverlap="1" wp14:anchorId="720B4B44" wp14:editId="3653535C">
          <wp:simplePos x="0" y="0"/>
          <wp:positionH relativeFrom="column">
            <wp:posOffset>6610350</wp:posOffset>
          </wp:positionH>
          <wp:positionV relativeFrom="paragraph">
            <wp:posOffset>-18415</wp:posOffset>
          </wp:positionV>
          <wp:extent cx="431800" cy="316865"/>
          <wp:effectExtent l="0" t="0" r="6350" b="6985"/>
          <wp:wrapSquare wrapText="bothSides"/>
          <wp:docPr id="3" name="Picture 3" descr="Description: SOPRASTERIA_signe_CMJN_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SOPRASTERIA_signe_CMJN_ex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800" cy="316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3214">
      <w:rPr>
        <w:rFonts w:cs="Arial"/>
        <w:noProof/>
        <w:color w:val="7F7F7F" w:themeColor="text1" w:themeTint="80"/>
        <w:sz w:val="11"/>
        <w:szCs w:val="11"/>
        <w:lang w:eastAsia="en-SG"/>
      </w:rPr>
      <mc:AlternateContent>
        <mc:Choice Requires="wps">
          <w:drawing>
            <wp:anchor distT="4294967295" distB="4294967295" distL="114300" distR="114300" simplePos="0" relativeHeight="251649536" behindDoc="0" locked="0" layoutInCell="1" allowOverlap="1" wp14:anchorId="35B1BA61" wp14:editId="7E47D96D">
              <wp:simplePos x="0" y="0"/>
              <wp:positionH relativeFrom="column">
                <wp:posOffset>-3175</wp:posOffset>
              </wp:positionH>
              <wp:positionV relativeFrom="paragraph">
                <wp:posOffset>172720</wp:posOffset>
              </wp:positionV>
              <wp:extent cx="6638925" cy="0"/>
              <wp:effectExtent l="0" t="0" r="9525" b="19050"/>
              <wp:wrapNone/>
              <wp:docPr id="9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0"/>
                      </a:xfrm>
                      <a:prstGeom prst="line">
                        <a:avLst/>
                      </a:prstGeom>
                      <a:noFill/>
                      <a:ln w="6350">
                        <a:solidFill>
                          <a:srgbClr val="CF022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9FE07D0">
            <v:line id="Straight Connector 2"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cf022b" strokeweight=".5pt" from="-.25pt,13.6pt" to="522.5pt,13.6pt" w14:anchorId="3ACA13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"/>
          </w:pict>
        </mc:Fallback>
      </mc:AlternateContent>
    </w:r>
    <w:r w:rsidRPr="2704FDCB">
      <w:rPr>
        <w:rFonts w:cs="Arial"/>
        <w:color w:val="7F7F7F" w:themeColor="text1" w:themeTint="80"/>
        <w:sz w:val="11"/>
        <w:szCs w:val="11"/>
      </w:rPr>
      <w:t>©This document is proprietary and restricted. No part of this document may be disclosed in any manner to a third party without the prior written consent of Land Transport Authority or Sopra Steria Asia Pte Ltd.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0B0A6C" w14:textId="673A2CCD" w:rsidR="00BA3F3F" w:rsidRPr="001F3214" w:rsidRDefault="00BA3F3F" w:rsidP="00BD1418">
    <w:pPr>
      <w:pStyle w:val="FooterStyle"/>
      <w:jc w:val="center"/>
      <w:rPr>
        <w:rFonts w:cs="Arial"/>
        <w:color w:val="7F7F7F" w:themeColor="text1" w:themeTint="80"/>
        <w:sz w:val="11"/>
        <w:szCs w:val="11"/>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8BF85B" w14:textId="77777777" w:rsidR="00BA3F3F" w:rsidRDefault="00BA3F3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F67524" w14:textId="662ED368" w:rsidR="00BA3F3F" w:rsidRPr="001F3214" w:rsidRDefault="00BA3F3F" w:rsidP="00B143BD">
    <w:pPr>
      <w:pStyle w:val="FooterStyle"/>
      <w:rPr>
        <w:rFonts w:cs="Arial"/>
        <w:color w:val="7F7F7F" w:themeColor="text1" w:themeTint="80"/>
        <w:sz w:val="11"/>
        <w:szCs w:val="11"/>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EFC7CB" w14:textId="77777777" w:rsidR="0061144B" w:rsidRPr="002C71D2" w:rsidRDefault="0061144B">
      <w:pPr>
        <w:rPr>
          <w:lang w:val="en-GB"/>
        </w:rPr>
      </w:pPr>
    </w:p>
  </w:footnote>
  <w:footnote w:type="continuationSeparator" w:id="0">
    <w:p w14:paraId="3E6A461F" w14:textId="77777777" w:rsidR="0061144B" w:rsidRPr="002C71D2" w:rsidRDefault="0061144B">
      <w:pPr>
        <w:rPr>
          <w:lang w:val="en-GB"/>
        </w:rPr>
      </w:pPr>
    </w:p>
  </w:footnote>
  <w:footnote w:type="continuationNotice" w:id="1">
    <w:p w14:paraId="3BE31EEB" w14:textId="77777777" w:rsidR="0061144B" w:rsidRPr="002C71D2" w:rsidRDefault="0061144B">
      <w:pPr>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D35D4" w14:textId="77777777" w:rsidR="00BA3F3F" w:rsidRDefault="00BA3F3F" w:rsidP="00316EAD">
    <w:pPr>
      <w:pStyle w:val="HeaderRight"/>
      <w:rPr>
        <w:lang w:val="en-GB"/>
      </w:rPr>
    </w:pPr>
    <w:r>
      <w:rPr>
        <w:noProof/>
        <w:lang w:eastAsia="en-SG"/>
      </w:rPr>
      <w:drawing>
        <wp:anchor distT="0" distB="0" distL="114300" distR="114300" simplePos="0" relativeHeight="251640320" behindDoc="1" locked="0" layoutInCell="1" allowOverlap="1" wp14:anchorId="39C644A8" wp14:editId="101938F3">
          <wp:simplePos x="0" y="0"/>
          <wp:positionH relativeFrom="column">
            <wp:posOffset>-327025</wp:posOffset>
          </wp:positionH>
          <wp:positionV relativeFrom="paragraph">
            <wp:posOffset>-9896</wp:posOffset>
          </wp:positionV>
          <wp:extent cx="2792095" cy="52451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2095" cy="524510"/>
                  </a:xfrm>
                  <a:prstGeom prst="rect">
                    <a:avLst/>
                  </a:prstGeom>
                  <a:noFill/>
                </pic:spPr>
              </pic:pic>
            </a:graphicData>
          </a:graphic>
          <wp14:sizeRelH relativeFrom="page">
            <wp14:pctWidth>0</wp14:pctWidth>
          </wp14:sizeRelH>
          <wp14:sizeRelV relativeFrom="page">
            <wp14:pctHeight>0</wp14:pctHeight>
          </wp14:sizeRelV>
        </wp:anchor>
      </w:drawing>
    </w:r>
  </w:p>
  <w:p w14:paraId="3FD6D49E" w14:textId="164293F5" w:rsidR="00BA3F3F" w:rsidRDefault="00BA3F3F" w:rsidP="00316EAD">
    <w:pPr>
      <w:pStyle w:val="HeaderRight"/>
      <w:ind w:firstLine="3969"/>
      <w:jc w:val="right"/>
      <w:rPr>
        <w:sz w:val="20"/>
        <w:szCs w:val="20"/>
        <w:lang w:val="en-GB"/>
      </w:rPr>
    </w:pPr>
    <w:r>
      <w:rPr>
        <w:sz w:val="20"/>
        <w:szCs w:val="20"/>
        <w:lang w:val="en-GB"/>
      </w:rPr>
      <w:fldChar w:fldCharType="begin"/>
    </w:r>
    <w:r>
      <w:rPr>
        <w:sz w:val="20"/>
        <w:szCs w:val="20"/>
        <w:lang w:val="en-GB"/>
      </w:rPr>
      <w:instrText xml:space="preserve"> REF  Contractref  \* MERGEFORMAT </w:instrText>
    </w:r>
    <w:r>
      <w:rPr>
        <w:sz w:val="20"/>
        <w:szCs w:val="20"/>
        <w:lang w:val="en-GB"/>
      </w:rPr>
      <w:fldChar w:fldCharType="separate"/>
    </w:r>
    <w:r>
      <w:rPr>
        <w:b/>
        <w:bCs/>
        <w:sz w:val="20"/>
        <w:szCs w:val="20"/>
        <w:lang w:val="en-GB"/>
      </w:rPr>
      <w:t>Error! Reference source not found.</w:t>
    </w:r>
    <w:r>
      <w:rPr>
        <w:sz w:val="20"/>
        <w:szCs w:val="20"/>
        <w:lang w:val="en-GB"/>
      </w:rPr>
      <w:fldChar w:fldCharType="end"/>
    </w:r>
  </w:p>
  <w:p w14:paraId="46F1F339" w14:textId="6BC2DA13" w:rsidR="00BA3F3F" w:rsidRPr="00200D78" w:rsidRDefault="00BA3F3F" w:rsidP="00316EAD">
    <w:pPr>
      <w:pStyle w:val="HeaderRight"/>
      <w:ind w:firstLine="3969"/>
      <w:jc w:val="right"/>
      <w:rPr>
        <w:noProof/>
        <w:color w:val="CF022B"/>
        <w:lang w:eastAsia="zh-CN"/>
      </w:rPr>
    </w:pPr>
    <w:r>
      <w:rPr>
        <w:noProof/>
        <w:color w:val="CF022B"/>
        <w:lang w:eastAsia="zh-CN"/>
      </w:rPr>
      <w:fldChar w:fldCharType="begin"/>
    </w:r>
    <w:r>
      <w:rPr>
        <w:noProof/>
        <w:color w:val="CF022B"/>
        <w:lang w:eastAsia="zh-CN"/>
      </w:rPr>
      <w:instrText xml:space="preserve"> REF  DocumentTitle  \* MERGEFORMAT </w:instrText>
    </w:r>
    <w:r>
      <w:rPr>
        <w:noProof/>
        <w:color w:val="CF022B"/>
        <w:lang w:eastAsia="zh-CN"/>
      </w:rPr>
      <w:fldChar w:fldCharType="separate"/>
    </w:r>
    <w:r>
      <w:rPr>
        <w:b/>
        <w:bCs/>
        <w:noProof/>
        <w:color w:val="CF022B"/>
        <w:lang w:val="en-GB" w:eastAsia="zh-CN"/>
      </w:rPr>
      <w:t>Error! Reference source not found.</w:t>
    </w:r>
    <w:r>
      <w:rPr>
        <w:noProof/>
        <w:color w:val="CF022B"/>
        <w:lang w:eastAsia="zh-CN"/>
      </w:rPr>
      <w:fldChar w:fldCharType="end"/>
    </w:r>
  </w:p>
  <w:p w14:paraId="4B0CB476" w14:textId="004385A1" w:rsidR="00BA3F3F" w:rsidRPr="00E77607" w:rsidRDefault="00BA3F3F" w:rsidP="00E96157">
    <w:pPr>
      <w:pStyle w:val="HeaderRight"/>
      <w:rPr>
        <w:lang w:val="en-GB"/>
      </w:rPr>
    </w:pPr>
    <w:r>
      <w:rPr>
        <w:highlight w:val="yellow"/>
        <w:lang w:val="en-GB"/>
      </w:rPr>
      <w:fldChar w:fldCharType="begin"/>
    </w:r>
    <w:r>
      <w:rPr>
        <w:highlight w:val="yellow"/>
        <w:lang w:val="en-GB"/>
      </w:rPr>
      <w:instrText xml:space="preserve"> REF  Documentref  \* MERGEFORMAT </w:instrText>
    </w:r>
    <w:r>
      <w:rPr>
        <w:highlight w:val="yellow"/>
        <w:lang w:val="en-GB"/>
      </w:rPr>
      <w:fldChar w:fldCharType="separate"/>
    </w:r>
    <w:r>
      <w:rPr>
        <w:b/>
        <w:bCs/>
        <w:highlight w:val="yellow"/>
        <w:lang w:val="en-GB"/>
      </w:rPr>
      <w:t>Error! Reference source not found.</w:t>
    </w:r>
    <w:r>
      <w:rPr>
        <w:highlight w:val="yellow"/>
        <w:lang w:val="en-GB"/>
      </w:rPr>
      <w:fldChar w:fldCharType="end"/>
    </w:r>
    <w:r w:rsidRPr="00304786">
      <w:rPr>
        <w:lang w:val="en-GB"/>
      </w:rPr>
      <w:ptab w:relativeTo="margin" w:alignment="center" w:leader="none"/>
    </w:r>
    <w:r>
      <w:rPr>
        <w:lang w:val="en-GB"/>
      </w:rPr>
      <w:t xml:space="preserve">Version </w:t>
    </w:r>
    <w:r>
      <w:rPr>
        <w:highlight w:val="yellow"/>
        <w:lang w:val="en-GB"/>
      </w:rPr>
      <w:fldChar w:fldCharType="begin"/>
    </w:r>
    <w:r>
      <w:rPr>
        <w:highlight w:val="yellow"/>
        <w:lang w:val="en-GB"/>
      </w:rPr>
      <w:instrText xml:space="preserve"> REF  Version  \* MERGEFORMAT </w:instrText>
    </w:r>
    <w:r>
      <w:rPr>
        <w:highlight w:val="yellow"/>
        <w:lang w:val="en-GB"/>
      </w:rPr>
      <w:fldChar w:fldCharType="separate"/>
    </w:r>
    <w:r>
      <w:rPr>
        <w:b/>
        <w:bCs/>
        <w:highlight w:val="yellow"/>
        <w:lang w:val="en-GB"/>
      </w:rPr>
      <w:t>Error! Reference source not found.</w:t>
    </w:r>
    <w:r>
      <w:rPr>
        <w:highlight w:val="yellow"/>
        <w:lang w:val="en-GB"/>
      </w:rPr>
      <w:fldChar w:fldCharType="end"/>
    </w:r>
    <w:r w:rsidRPr="00304786">
      <w:rPr>
        <w:lang w:val="en-GB"/>
      </w:rPr>
      <w:ptab w:relativeTo="margin" w:alignment="right" w:leader="none"/>
    </w:r>
    <w:r>
      <w:rPr>
        <w:lang w:val="en-GB"/>
      </w:rPr>
      <w:fldChar w:fldCharType="begin"/>
    </w:r>
    <w:r>
      <w:rPr>
        <w:lang w:val="en-GB"/>
      </w:rPr>
      <w:instrText xml:space="preserve"> PAGE  \* Arabic  \* MERGEFORMAT </w:instrText>
    </w:r>
    <w:r>
      <w:rPr>
        <w:lang w:val="en-GB"/>
      </w:rPr>
      <w:fldChar w:fldCharType="separate"/>
    </w:r>
    <w:r>
      <w:rPr>
        <w:noProof/>
        <w:lang w:val="en-GB"/>
      </w:rPr>
      <w:t>7</w:t>
    </w:r>
    <w:r>
      <w:rPr>
        <w:lang w:val="en-GB"/>
      </w:rPr>
      <w:fldChar w:fldCharType="end"/>
    </w:r>
  </w:p>
  <w:p w14:paraId="65E3CBDA" w14:textId="77777777" w:rsidR="00BA3F3F" w:rsidRDefault="00BA3F3F" w:rsidP="00B53C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6925C4" w14:textId="24EB8321" w:rsidR="00BA3F3F" w:rsidRPr="0015096F" w:rsidRDefault="00BA3F3F" w:rsidP="00962495">
    <w:pPr>
      <w:pStyle w:val="Header"/>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A797C" w14:textId="77777777" w:rsidR="00BA3F3F" w:rsidRDefault="00BA3F3F" w:rsidP="00B53C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9309A" w14:textId="49887064" w:rsidR="00BA3F3F" w:rsidRPr="0015096F" w:rsidRDefault="00BA3F3F" w:rsidP="0015096F">
    <w:pPr>
      <w:pStyle w:val="HeaderRight"/>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01E48"/>
    <w:multiLevelType w:val="multilevel"/>
    <w:tmpl w:val="1CECF868"/>
    <w:lvl w:ilvl="0">
      <w:start w:val="1"/>
      <w:numFmt w:val="none"/>
      <w:pStyle w:val="Heading1"/>
      <w:lvlText w:val=""/>
      <w:lvlJc w:val="left"/>
      <w:pPr>
        <w:tabs>
          <w:tab w:val="num" w:pos="0"/>
        </w:tabs>
        <w:ind w:left="624" w:hanging="624"/>
      </w:pPr>
      <w:rPr>
        <w:rFonts w:ascii="Century Gothic" w:hAnsi="Century Gothic" w:hint="default"/>
        <w:b w:val="0"/>
        <w:i w:val="0"/>
        <w:color w:val="E51519"/>
        <w:sz w:val="32"/>
        <w:szCs w:val="32"/>
      </w:rPr>
    </w:lvl>
    <w:lvl w:ilvl="1">
      <w:start w:val="1"/>
      <w:numFmt w:val="decimal"/>
      <w:pStyle w:val="Heading1"/>
      <w:lvlText w:val="%2."/>
      <w:lvlJc w:val="left"/>
      <w:pPr>
        <w:tabs>
          <w:tab w:val="num" w:pos="0"/>
        </w:tabs>
        <w:ind w:left="624" w:hanging="624"/>
      </w:pPr>
      <w:rPr>
        <w:rFonts w:ascii="Century Gothic" w:hAnsi="Century Gothic" w:hint="default"/>
        <w:color w:val="E51519"/>
        <w:sz w:val="32"/>
        <w:szCs w:val="32"/>
      </w:rPr>
    </w:lvl>
    <w:lvl w:ilvl="2">
      <w:start w:val="1"/>
      <w:numFmt w:val="decimal"/>
      <w:pStyle w:val="Heading2"/>
      <w:suff w:val="space"/>
      <w:lvlText w:val="%2.%3."/>
      <w:lvlJc w:val="left"/>
      <w:pPr>
        <w:ind w:left="3144" w:hanging="624"/>
      </w:pPr>
      <w:rPr>
        <w:rFonts w:hint="default"/>
      </w:rPr>
    </w:lvl>
    <w:lvl w:ilvl="3">
      <w:start w:val="1"/>
      <w:numFmt w:val="decimal"/>
      <w:pStyle w:val="Heading3"/>
      <w:suff w:val="space"/>
      <w:lvlText w:val="%2.%3.%4."/>
      <w:lvlJc w:val="left"/>
      <w:pPr>
        <w:ind w:left="2694" w:hanging="62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2.%3.%4.%5."/>
      <w:lvlJc w:val="left"/>
      <w:pPr>
        <w:ind w:left="624" w:hanging="624"/>
      </w:pPr>
      <w:rPr>
        <w:rFonts w:hint="default"/>
        <w:sz w:val="22"/>
        <w:szCs w:val="22"/>
        <w:u w:val="none"/>
      </w:rPr>
    </w:lvl>
    <w:lvl w:ilvl="5">
      <w:start w:val="1"/>
      <w:numFmt w:val="none"/>
      <w:suff w:val="space"/>
      <w:lvlText w:val="3.2.2.3.1"/>
      <w:lvlJc w:val="left"/>
      <w:pPr>
        <w:ind w:left="624" w:hanging="624"/>
      </w:pPr>
      <w:rPr>
        <w:rFonts w:hint="default"/>
      </w:rPr>
    </w:lvl>
    <w:lvl w:ilvl="6">
      <w:start w:val="1"/>
      <w:numFmt w:val="decimal"/>
      <w:suff w:val="space"/>
      <w:lvlText w:val="%7.%2.%3.%4.%5.%6"/>
      <w:lvlJc w:val="left"/>
      <w:pPr>
        <w:ind w:left="624" w:hanging="624"/>
      </w:pPr>
      <w:rPr>
        <w:rFonts w:ascii="Century Gothic" w:hAnsi="Century Gothic" w:hint="default"/>
        <w:b w:val="0"/>
        <w:i/>
        <w:spacing w:val="0"/>
        <w:position w:val="0"/>
        <w:sz w:val="20"/>
      </w:rPr>
    </w:lvl>
    <w:lvl w:ilvl="7">
      <w:start w:val="1"/>
      <w:numFmt w:val="none"/>
      <w:pStyle w:val="Heading7"/>
      <w:suff w:val="nothing"/>
      <w:lvlText w:val=""/>
      <w:lvlJc w:val="left"/>
      <w:pPr>
        <w:ind w:left="624" w:hanging="624"/>
      </w:pPr>
      <w:rPr>
        <w:rFonts w:hint="default"/>
      </w:rPr>
    </w:lvl>
    <w:lvl w:ilvl="8">
      <w:start w:val="1"/>
      <w:numFmt w:val="none"/>
      <w:pStyle w:val="Heading8"/>
      <w:suff w:val="nothing"/>
      <w:lvlText w:val=""/>
      <w:lvlJc w:val="left"/>
      <w:pPr>
        <w:ind w:left="624" w:hanging="624"/>
      </w:pPr>
      <w:rPr>
        <w:rFonts w:hint="default"/>
      </w:rPr>
    </w:lvl>
  </w:abstractNum>
  <w:abstractNum w:abstractNumId="1" w15:restartNumberingAfterBreak="0">
    <w:nsid w:val="0AF343C2"/>
    <w:multiLevelType w:val="hybridMultilevel"/>
    <w:tmpl w:val="C30C1ADE"/>
    <w:lvl w:ilvl="0" w:tplc="FFFFFFFF">
      <w:start w:val="1"/>
      <w:numFmt w:val="bullet"/>
      <w:pStyle w:val="ListBullet"/>
      <w:lvlText w:val=""/>
      <w:lvlJc w:val="left"/>
      <w:pPr>
        <w:tabs>
          <w:tab w:val="num" w:pos="1589"/>
        </w:tabs>
        <w:ind w:left="1589" w:hanging="360"/>
      </w:pPr>
      <w:rPr>
        <w:rFonts w:ascii="Wingdings" w:hAnsi="Wingdings" w:hint="default"/>
        <w:color w:val="E51519"/>
        <w:sz w:val="18"/>
      </w:rPr>
    </w:lvl>
    <w:lvl w:ilvl="1" w:tplc="FFFFFFFF">
      <w:start w:val="1"/>
      <w:numFmt w:val="bullet"/>
      <w:lvlText w:val="o"/>
      <w:lvlJc w:val="left"/>
      <w:pPr>
        <w:tabs>
          <w:tab w:val="num" w:pos="1589"/>
        </w:tabs>
        <w:ind w:left="1589" w:hanging="360"/>
      </w:pPr>
      <w:rPr>
        <w:rFonts w:ascii="Courier New" w:hAnsi="Courier New" w:cs="Courier New" w:hint="default"/>
      </w:rPr>
    </w:lvl>
    <w:lvl w:ilvl="2" w:tplc="FFFFFFFF" w:tentative="1">
      <w:start w:val="1"/>
      <w:numFmt w:val="bullet"/>
      <w:lvlText w:val=""/>
      <w:lvlJc w:val="left"/>
      <w:pPr>
        <w:tabs>
          <w:tab w:val="num" w:pos="2309"/>
        </w:tabs>
        <w:ind w:left="2309" w:hanging="360"/>
      </w:pPr>
      <w:rPr>
        <w:rFonts w:ascii="Wingdings" w:hAnsi="Wingdings" w:hint="default"/>
      </w:rPr>
    </w:lvl>
    <w:lvl w:ilvl="3" w:tplc="FFFFFFFF" w:tentative="1">
      <w:start w:val="1"/>
      <w:numFmt w:val="bullet"/>
      <w:lvlText w:val=""/>
      <w:lvlJc w:val="left"/>
      <w:pPr>
        <w:tabs>
          <w:tab w:val="num" w:pos="3029"/>
        </w:tabs>
        <w:ind w:left="3029" w:hanging="360"/>
      </w:pPr>
      <w:rPr>
        <w:rFonts w:ascii="Symbol" w:hAnsi="Symbol" w:hint="default"/>
      </w:rPr>
    </w:lvl>
    <w:lvl w:ilvl="4" w:tplc="FFFFFFFF" w:tentative="1">
      <w:start w:val="1"/>
      <w:numFmt w:val="bullet"/>
      <w:lvlText w:val="o"/>
      <w:lvlJc w:val="left"/>
      <w:pPr>
        <w:tabs>
          <w:tab w:val="num" w:pos="3749"/>
        </w:tabs>
        <w:ind w:left="3749" w:hanging="360"/>
      </w:pPr>
      <w:rPr>
        <w:rFonts w:ascii="Courier New" w:hAnsi="Courier New" w:cs="Courier New" w:hint="default"/>
      </w:rPr>
    </w:lvl>
    <w:lvl w:ilvl="5" w:tplc="FFFFFFFF" w:tentative="1">
      <w:start w:val="1"/>
      <w:numFmt w:val="bullet"/>
      <w:lvlText w:val=""/>
      <w:lvlJc w:val="left"/>
      <w:pPr>
        <w:tabs>
          <w:tab w:val="num" w:pos="4469"/>
        </w:tabs>
        <w:ind w:left="4469" w:hanging="360"/>
      </w:pPr>
      <w:rPr>
        <w:rFonts w:ascii="Wingdings" w:hAnsi="Wingdings" w:hint="default"/>
      </w:rPr>
    </w:lvl>
    <w:lvl w:ilvl="6" w:tplc="FFFFFFFF" w:tentative="1">
      <w:start w:val="1"/>
      <w:numFmt w:val="bullet"/>
      <w:lvlText w:val=""/>
      <w:lvlJc w:val="left"/>
      <w:pPr>
        <w:tabs>
          <w:tab w:val="num" w:pos="5189"/>
        </w:tabs>
        <w:ind w:left="5189" w:hanging="360"/>
      </w:pPr>
      <w:rPr>
        <w:rFonts w:ascii="Symbol" w:hAnsi="Symbol" w:hint="default"/>
      </w:rPr>
    </w:lvl>
    <w:lvl w:ilvl="7" w:tplc="FFFFFFFF" w:tentative="1">
      <w:start w:val="1"/>
      <w:numFmt w:val="bullet"/>
      <w:lvlText w:val="o"/>
      <w:lvlJc w:val="left"/>
      <w:pPr>
        <w:tabs>
          <w:tab w:val="num" w:pos="5909"/>
        </w:tabs>
        <w:ind w:left="5909" w:hanging="360"/>
      </w:pPr>
      <w:rPr>
        <w:rFonts w:ascii="Courier New" w:hAnsi="Courier New" w:cs="Courier New" w:hint="default"/>
      </w:rPr>
    </w:lvl>
    <w:lvl w:ilvl="8" w:tplc="FFFFFFFF" w:tentative="1">
      <w:start w:val="1"/>
      <w:numFmt w:val="bullet"/>
      <w:lvlText w:val=""/>
      <w:lvlJc w:val="left"/>
      <w:pPr>
        <w:tabs>
          <w:tab w:val="num" w:pos="6629"/>
        </w:tabs>
        <w:ind w:left="6629" w:hanging="360"/>
      </w:pPr>
      <w:rPr>
        <w:rFonts w:ascii="Wingdings" w:hAnsi="Wingdings" w:hint="default"/>
      </w:rPr>
    </w:lvl>
  </w:abstractNum>
  <w:abstractNum w:abstractNumId="2" w15:restartNumberingAfterBreak="0">
    <w:nsid w:val="0B711C5D"/>
    <w:multiLevelType w:val="hybridMultilevel"/>
    <w:tmpl w:val="DE2E17F8"/>
    <w:lvl w:ilvl="0" w:tplc="3D9CFF62">
      <w:start w:val="1"/>
      <w:numFmt w:val="decimal"/>
      <w:pStyle w:val="TableNumberedlist"/>
      <w:lvlText w:val="%1."/>
      <w:lvlJc w:val="left"/>
      <w:pPr>
        <w:tabs>
          <w:tab w:val="num" w:pos="397"/>
        </w:tabs>
        <w:ind w:left="397" w:hanging="340"/>
      </w:pPr>
      <w:rPr>
        <w:rFonts w:hint="default"/>
        <w:b/>
      </w:rPr>
    </w:lvl>
    <w:lvl w:ilvl="1" w:tplc="040C0019" w:tentative="1">
      <w:start w:val="1"/>
      <w:numFmt w:val="lowerLetter"/>
      <w:lvlText w:val="%2."/>
      <w:lvlJc w:val="left"/>
      <w:pPr>
        <w:tabs>
          <w:tab w:val="num" w:pos="1554"/>
        </w:tabs>
        <w:ind w:left="1554" w:hanging="360"/>
      </w:pPr>
    </w:lvl>
    <w:lvl w:ilvl="2" w:tplc="040C001B" w:tentative="1">
      <w:start w:val="1"/>
      <w:numFmt w:val="lowerRoman"/>
      <w:lvlText w:val="%3."/>
      <w:lvlJc w:val="right"/>
      <w:pPr>
        <w:tabs>
          <w:tab w:val="num" w:pos="2274"/>
        </w:tabs>
        <w:ind w:left="2274" w:hanging="180"/>
      </w:pPr>
    </w:lvl>
    <w:lvl w:ilvl="3" w:tplc="040C000F" w:tentative="1">
      <w:start w:val="1"/>
      <w:numFmt w:val="decimal"/>
      <w:lvlText w:val="%4."/>
      <w:lvlJc w:val="left"/>
      <w:pPr>
        <w:tabs>
          <w:tab w:val="num" w:pos="2994"/>
        </w:tabs>
        <w:ind w:left="2994" w:hanging="360"/>
      </w:pPr>
    </w:lvl>
    <w:lvl w:ilvl="4" w:tplc="040C0019" w:tentative="1">
      <w:start w:val="1"/>
      <w:numFmt w:val="lowerLetter"/>
      <w:lvlText w:val="%5."/>
      <w:lvlJc w:val="left"/>
      <w:pPr>
        <w:tabs>
          <w:tab w:val="num" w:pos="3714"/>
        </w:tabs>
        <w:ind w:left="3714" w:hanging="360"/>
      </w:pPr>
    </w:lvl>
    <w:lvl w:ilvl="5" w:tplc="040C001B" w:tentative="1">
      <w:start w:val="1"/>
      <w:numFmt w:val="lowerRoman"/>
      <w:lvlText w:val="%6."/>
      <w:lvlJc w:val="right"/>
      <w:pPr>
        <w:tabs>
          <w:tab w:val="num" w:pos="4434"/>
        </w:tabs>
        <w:ind w:left="4434" w:hanging="180"/>
      </w:pPr>
    </w:lvl>
    <w:lvl w:ilvl="6" w:tplc="040C000F" w:tentative="1">
      <w:start w:val="1"/>
      <w:numFmt w:val="decimal"/>
      <w:lvlText w:val="%7."/>
      <w:lvlJc w:val="left"/>
      <w:pPr>
        <w:tabs>
          <w:tab w:val="num" w:pos="5154"/>
        </w:tabs>
        <w:ind w:left="5154" w:hanging="360"/>
      </w:pPr>
    </w:lvl>
    <w:lvl w:ilvl="7" w:tplc="040C0019" w:tentative="1">
      <w:start w:val="1"/>
      <w:numFmt w:val="lowerLetter"/>
      <w:lvlText w:val="%8."/>
      <w:lvlJc w:val="left"/>
      <w:pPr>
        <w:tabs>
          <w:tab w:val="num" w:pos="5874"/>
        </w:tabs>
        <w:ind w:left="5874" w:hanging="360"/>
      </w:pPr>
    </w:lvl>
    <w:lvl w:ilvl="8" w:tplc="040C001B" w:tentative="1">
      <w:start w:val="1"/>
      <w:numFmt w:val="lowerRoman"/>
      <w:lvlText w:val="%9."/>
      <w:lvlJc w:val="right"/>
      <w:pPr>
        <w:tabs>
          <w:tab w:val="num" w:pos="6594"/>
        </w:tabs>
        <w:ind w:left="6594" w:hanging="180"/>
      </w:pPr>
    </w:lvl>
  </w:abstractNum>
  <w:abstractNum w:abstractNumId="3" w15:restartNumberingAfterBreak="0">
    <w:nsid w:val="11A04B1C"/>
    <w:multiLevelType w:val="hybridMultilevel"/>
    <w:tmpl w:val="5232D490"/>
    <w:lvl w:ilvl="0" w:tplc="B942CC32">
      <w:start w:val="1"/>
      <w:numFmt w:val="bullet"/>
      <w:lvlText w:val=""/>
      <w:lvlJc w:val="left"/>
      <w:pPr>
        <w:ind w:left="720" w:hanging="360"/>
      </w:pPr>
      <w:rPr>
        <w:rFonts w:ascii="Wingdings" w:eastAsia="Times New Roman" w:hAnsi="Wingdings" w:cs="Menlo" w:hint="default"/>
        <w:color w:val="00000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D7921"/>
    <w:multiLevelType w:val="hybridMultilevel"/>
    <w:tmpl w:val="64A6B740"/>
    <w:lvl w:ilvl="0" w:tplc="981036B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0238C5"/>
    <w:multiLevelType w:val="multilevel"/>
    <w:tmpl w:val="3D8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616DF"/>
    <w:multiLevelType w:val="hybridMultilevel"/>
    <w:tmpl w:val="A1305E62"/>
    <w:lvl w:ilvl="0" w:tplc="9A58BD74">
      <w:start w:val="1"/>
      <w:numFmt w:val="bullet"/>
      <w:pStyle w:val="SteriaValues"/>
      <w:lvlText w:val=""/>
      <w:lvlJc w:val="left"/>
      <w:pPr>
        <w:tabs>
          <w:tab w:val="num" w:pos="170"/>
        </w:tabs>
        <w:ind w:left="170" w:hanging="170"/>
      </w:pPr>
      <w:rPr>
        <w:rFonts w:ascii="Symbol" w:hAnsi="Symbol" w:hint="default"/>
        <w:color w:val="8B8D8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274162"/>
    <w:multiLevelType w:val="hybridMultilevel"/>
    <w:tmpl w:val="F4A27E3A"/>
    <w:lvl w:ilvl="0" w:tplc="348AF616">
      <w:start w:val="1"/>
      <w:numFmt w:val="decimal"/>
      <w:pStyle w:val="NumberedList"/>
      <w:lvlText w:val="%1."/>
      <w:lvlJc w:val="left"/>
      <w:pPr>
        <w:tabs>
          <w:tab w:val="num" w:pos="934"/>
        </w:tabs>
        <w:ind w:left="934" w:hanging="360"/>
      </w:pPr>
      <w:rPr>
        <w:rFonts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33E46A11"/>
    <w:multiLevelType w:val="hybridMultilevel"/>
    <w:tmpl w:val="D2D2452C"/>
    <w:lvl w:ilvl="0" w:tplc="FFFFFFFF">
      <w:start w:val="1"/>
      <w:numFmt w:val="bullet"/>
      <w:pStyle w:val="ListBullet2"/>
      <w:lvlText w:val=""/>
      <w:lvlJc w:val="left"/>
      <w:pPr>
        <w:tabs>
          <w:tab w:val="num" w:pos="1560"/>
        </w:tabs>
        <w:ind w:left="1560" w:hanging="360"/>
      </w:pPr>
      <w:rPr>
        <w:rFonts w:ascii="Symbol" w:hAnsi="Symbol" w:hint="default"/>
        <w:color w:val="auto"/>
        <w:sz w:val="22"/>
        <w:szCs w:val="22"/>
      </w:rPr>
    </w:lvl>
    <w:lvl w:ilvl="1" w:tplc="FFFFFFFF" w:tentative="1">
      <w:start w:val="1"/>
      <w:numFmt w:val="bullet"/>
      <w:lvlText w:val="o"/>
      <w:lvlJc w:val="left"/>
      <w:pPr>
        <w:tabs>
          <w:tab w:val="num" w:pos="1320"/>
        </w:tabs>
        <w:ind w:left="1320" w:hanging="360"/>
      </w:pPr>
      <w:rPr>
        <w:rFonts w:ascii="Courier New" w:hAnsi="Courier New" w:cs="Courier New" w:hint="default"/>
      </w:rPr>
    </w:lvl>
    <w:lvl w:ilvl="2" w:tplc="FFFFFFFF" w:tentative="1">
      <w:start w:val="1"/>
      <w:numFmt w:val="bullet"/>
      <w:lvlText w:val=""/>
      <w:lvlJc w:val="left"/>
      <w:pPr>
        <w:tabs>
          <w:tab w:val="num" w:pos="2040"/>
        </w:tabs>
        <w:ind w:left="2040" w:hanging="360"/>
      </w:pPr>
      <w:rPr>
        <w:rFonts w:ascii="Wingdings" w:hAnsi="Wingdings" w:hint="default"/>
      </w:rPr>
    </w:lvl>
    <w:lvl w:ilvl="3" w:tplc="FFFFFFFF" w:tentative="1">
      <w:start w:val="1"/>
      <w:numFmt w:val="bullet"/>
      <w:lvlText w:val=""/>
      <w:lvlJc w:val="left"/>
      <w:pPr>
        <w:tabs>
          <w:tab w:val="num" w:pos="2760"/>
        </w:tabs>
        <w:ind w:left="2760" w:hanging="360"/>
      </w:pPr>
      <w:rPr>
        <w:rFonts w:ascii="Symbol" w:hAnsi="Symbol" w:hint="default"/>
      </w:rPr>
    </w:lvl>
    <w:lvl w:ilvl="4" w:tplc="FFFFFFFF" w:tentative="1">
      <w:start w:val="1"/>
      <w:numFmt w:val="bullet"/>
      <w:lvlText w:val="o"/>
      <w:lvlJc w:val="left"/>
      <w:pPr>
        <w:tabs>
          <w:tab w:val="num" w:pos="3480"/>
        </w:tabs>
        <w:ind w:left="3480" w:hanging="360"/>
      </w:pPr>
      <w:rPr>
        <w:rFonts w:ascii="Courier New" w:hAnsi="Courier New" w:cs="Courier New" w:hint="default"/>
      </w:rPr>
    </w:lvl>
    <w:lvl w:ilvl="5" w:tplc="FFFFFFFF" w:tentative="1">
      <w:start w:val="1"/>
      <w:numFmt w:val="bullet"/>
      <w:lvlText w:val=""/>
      <w:lvlJc w:val="left"/>
      <w:pPr>
        <w:tabs>
          <w:tab w:val="num" w:pos="4200"/>
        </w:tabs>
        <w:ind w:left="4200" w:hanging="360"/>
      </w:pPr>
      <w:rPr>
        <w:rFonts w:ascii="Wingdings" w:hAnsi="Wingdings" w:hint="default"/>
      </w:rPr>
    </w:lvl>
    <w:lvl w:ilvl="6" w:tplc="FFFFFFFF" w:tentative="1">
      <w:start w:val="1"/>
      <w:numFmt w:val="bullet"/>
      <w:lvlText w:val=""/>
      <w:lvlJc w:val="left"/>
      <w:pPr>
        <w:tabs>
          <w:tab w:val="num" w:pos="4920"/>
        </w:tabs>
        <w:ind w:left="4920" w:hanging="360"/>
      </w:pPr>
      <w:rPr>
        <w:rFonts w:ascii="Symbol" w:hAnsi="Symbol" w:hint="default"/>
      </w:rPr>
    </w:lvl>
    <w:lvl w:ilvl="7" w:tplc="FFFFFFFF" w:tentative="1">
      <w:start w:val="1"/>
      <w:numFmt w:val="bullet"/>
      <w:lvlText w:val="o"/>
      <w:lvlJc w:val="left"/>
      <w:pPr>
        <w:tabs>
          <w:tab w:val="num" w:pos="5640"/>
        </w:tabs>
        <w:ind w:left="5640" w:hanging="360"/>
      </w:pPr>
      <w:rPr>
        <w:rFonts w:ascii="Courier New" w:hAnsi="Courier New" w:cs="Courier New" w:hint="default"/>
      </w:rPr>
    </w:lvl>
    <w:lvl w:ilvl="8" w:tplc="FFFFFFFF" w:tentative="1">
      <w:start w:val="1"/>
      <w:numFmt w:val="bullet"/>
      <w:lvlText w:val=""/>
      <w:lvlJc w:val="left"/>
      <w:pPr>
        <w:tabs>
          <w:tab w:val="num" w:pos="6360"/>
        </w:tabs>
        <w:ind w:left="6360" w:hanging="360"/>
      </w:pPr>
      <w:rPr>
        <w:rFonts w:ascii="Wingdings" w:hAnsi="Wingdings" w:hint="default"/>
      </w:rPr>
    </w:lvl>
  </w:abstractNum>
  <w:abstractNum w:abstractNumId="9" w15:restartNumberingAfterBreak="0">
    <w:nsid w:val="3C4D0BA9"/>
    <w:multiLevelType w:val="hybridMultilevel"/>
    <w:tmpl w:val="5FF833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E65C99"/>
    <w:multiLevelType w:val="hybridMultilevel"/>
    <w:tmpl w:val="6742D5F2"/>
    <w:lvl w:ilvl="0" w:tplc="4124517C">
      <w:start w:val="1"/>
      <w:numFmt w:val="decimal"/>
      <w:lvlText w:val="%1."/>
      <w:lvlJc w:val="left"/>
      <w:pPr>
        <w:ind w:left="720" w:hanging="360"/>
      </w:pPr>
      <w:rPr>
        <w:rFonts w:hint="default"/>
        <w:color w:val="6A3E3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9960F6"/>
    <w:multiLevelType w:val="hybridMultilevel"/>
    <w:tmpl w:val="13226870"/>
    <w:lvl w:ilvl="0" w:tplc="306E713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7B0735"/>
    <w:multiLevelType w:val="hybridMultilevel"/>
    <w:tmpl w:val="5F106836"/>
    <w:lvl w:ilvl="0" w:tplc="4D760788">
      <w:numFmt w:val="bullet"/>
      <w:lvlText w:val=""/>
      <w:lvlJc w:val="left"/>
      <w:pPr>
        <w:ind w:left="1778" w:hanging="360"/>
      </w:pPr>
      <w:rPr>
        <w:rFonts w:ascii="Wingdings" w:eastAsia="Times New Roman" w:hAnsi="Wingdings" w:cs="Menlo" w:hint="default"/>
        <w:color w:val="000000"/>
        <w:sz w:val="22"/>
      </w:rPr>
    </w:lvl>
    <w:lvl w:ilvl="1" w:tplc="08090003">
      <w:start w:val="1"/>
      <w:numFmt w:val="bullet"/>
      <w:lvlText w:val="o"/>
      <w:lvlJc w:val="left"/>
      <w:pPr>
        <w:ind w:left="2498" w:hanging="360"/>
      </w:pPr>
      <w:rPr>
        <w:rFonts w:ascii="Courier New" w:hAnsi="Courier New" w:cs="Courier New" w:hint="default"/>
      </w:rPr>
    </w:lvl>
    <w:lvl w:ilvl="2" w:tplc="08090005">
      <w:start w:val="1"/>
      <w:numFmt w:val="bullet"/>
      <w:lvlText w:val=""/>
      <w:lvlJc w:val="left"/>
      <w:pPr>
        <w:ind w:left="3218" w:hanging="360"/>
      </w:pPr>
      <w:rPr>
        <w:rFonts w:ascii="Wingdings" w:hAnsi="Wingdings" w:hint="default"/>
      </w:rPr>
    </w:lvl>
    <w:lvl w:ilvl="3" w:tplc="0809000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13" w15:restartNumberingAfterBreak="0">
    <w:nsid w:val="675F6946"/>
    <w:multiLevelType w:val="hybridMultilevel"/>
    <w:tmpl w:val="E90AA2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A362DD"/>
    <w:multiLevelType w:val="hybridMultilevel"/>
    <w:tmpl w:val="182CB5F2"/>
    <w:lvl w:ilvl="0" w:tplc="B50E9050">
      <w:start w:val="1"/>
      <w:numFmt w:val="bullet"/>
      <w:pStyle w:val="ListBullet3"/>
      <w:lvlText w:val=""/>
      <w:lvlJc w:val="left"/>
      <w:pPr>
        <w:tabs>
          <w:tab w:val="num" w:pos="1680"/>
        </w:tabs>
        <w:ind w:left="1680" w:hanging="360"/>
      </w:pPr>
      <w:rPr>
        <w:rFonts w:ascii="Wingdings" w:hAnsi="Wingdings" w:hint="default"/>
        <w:color w:val="999999"/>
        <w:sz w:val="12"/>
        <w:szCs w:val="12"/>
      </w:rPr>
    </w:lvl>
    <w:lvl w:ilvl="1" w:tplc="040C0003" w:tentative="1">
      <w:start w:val="1"/>
      <w:numFmt w:val="bullet"/>
      <w:lvlText w:val="o"/>
      <w:lvlJc w:val="left"/>
      <w:pPr>
        <w:tabs>
          <w:tab w:val="num" w:pos="2760"/>
        </w:tabs>
        <w:ind w:left="2760" w:hanging="360"/>
      </w:pPr>
      <w:rPr>
        <w:rFonts w:ascii="Courier New" w:hAnsi="Courier New" w:cs="Courier New" w:hint="default"/>
      </w:rPr>
    </w:lvl>
    <w:lvl w:ilvl="2" w:tplc="040C0005" w:tentative="1">
      <w:start w:val="1"/>
      <w:numFmt w:val="bullet"/>
      <w:lvlText w:val=""/>
      <w:lvlJc w:val="left"/>
      <w:pPr>
        <w:tabs>
          <w:tab w:val="num" w:pos="3480"/>
        </w:tabs>
        <w:ind w:left="3480" w:hanging="360"/>
      </w:pPr>
      <w:rPr>
        <w:rFonts w:ascii="Wingdings" w:hAnsi="Wingdings" w:hint="default"/>
      </w:rPr>
    </w:lvl>
    <w:lvl w:ilvl="3" w:tplc="040C0001" w:tentative="1">
      <w:start w:val="1"/>
      <w:numFmt w:val="bullet"/>
      <w:lvlText w:val=""/>
      <w:lvlJc w:val="left"/>
      <w:pPr>
        <w:tabs>
          <w:tab w:val="num" w:pos="4200"/>
        </w:tabs>
        <w:ind w:left="4200" w:hanging="360"/>
      </w:pPr>
      <w:rPr>
        <w:rFonts w:ascii="Symbol" w:hAnsi="Symbol" w:hint="default"/>
      </w:rPr>
    </w:lvl>
    <w:lvl w:ilvl="4" w:tplc="040C0003" w:tentative="1">
      <w:start w:val="1"/>
      <w:numFmt w:val="bullet"/>
      <w:lvlText w:val="o"/>
      <w:lvlJc w:val="left"/>
      <w:pPr>
        <w:tabs>
          <w:tab w:val="num" w:pos="4920"/>
        </w:tabs>
        <w:ind w:left="4920" w:hanging="360"/>
      </w:pPr>
      <w:rPr>
        <w:rFonts w:ascii="Courier New" w:hAnsi="Courier New" w:cs="Courier New" w:hint="default"/>
      </w:rPr>
    </w:lvl>
    <w:lvl w:ilvl="5" w:tplc="040C0005" w:tentative="1">
      <w:start w:val="1"/>
      <w:numFmt w:val="bullet"/>
      <w:lvlText w:val=""/>
      <w:lvlJc w:val="left"/>
      <w:pPr>
        <w:tabs>
          <w:tab w:val="num" w:pos="5640"/>
        </w:tabs>
        <w:ind w:left="5640" w:hanging="360"/>
      </w:pPr>
      <w:rPr>
        <w:rFonts w:ascii="Wingdings" w:hAnsi="Wingdings" w:hint="default"/>
      </w:rPr>
    </w:lvl>
    <w:lvl w:ilvl="6" w:tplc="040C0001" w:tentative="1">
      <w:start w:val="1"/>
      <w:numFmt w:val="bullet"/>
      <w:lvlText w:val=""/>
      <w:lvlJc w:val="left"/>
      <w:pPr>
        <w:tabs>
          <w:tab w:val="num" w:pos="6360"/>
        </w:tabs>
        <w:ind w:left="6360" w:hanging="360"/>
      </w:pPr>
      <w:rPr>
        <w:rFonts w:ascii="Symbol" w:hAnsi="Symbol" w:hint="default"/>
      </w:rPr>
    </w:lvl>
    <w:lvl w:ilvl="7" w:tplc="040C0003" w:tentative="1">
      <w:start w:val="1"/>
      <w:numFmt w:val="bullet"/>
      <w:lvlText w:val="o"/>
      <w:lvlJc w:val="left"/>
      <w:pPr>
        <w:tabs>
          <w:tab w:val="num" w:pos="7080"/>
        </w:tabs>
        <w:ind w:left="7080" w:hanging="360"/>
      </w:pPr>
      <w:rPr>
        <w:rFonts w:ascii="Courier New" w:hAnsi="Courier New" w:cs="Courier New" w:hint="default"/>
      </w:rPr>
    </w:lvl>
    <w:lvl w:ilvl="8" w:tplc="040C0005" w:tentative="1">
      <w:start w:val="1"/>
      <w:numFmt w:val="bullet"/>
      <w:lvlText w:val=""/>
      <w:lvlJc w:val="left"/>
      <w:pPr>
        <w:tabs>
          <w:tab w:val="num" w:pos="7800"/>
        </w:tabs>
        <w:ind w:left="7800" w:hanging="360"/>
      </w:pPr>
      <w:rPr>
        <w:rFonts w:ascii="Wingdings" w:hAnsi="Wingdings" w:hint="default"/>
      </w:rPr>
    </w:lvl>
  </w:abstractNum>
  <w:abstractNum w:abstractNumId="15" w15:restartNumberingAfterBreak="0">
    <w:nsid w:val="6C7B06C7"/>
    <w:multiLevelType w:val="hybridMultilevel"/>
    <w:tmpl w:val="9BA81C4E"/>
    <w:lvl w:ilvl="0" w:tplc="F5649BF6">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16" w15:restartNumberingAfterBreak="0">
    <w:nsid w:val="6F612396"/>
    <w:multiLevelType w:val="multilevel"/>
    <w:tmpl w:val="C802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641B77"/>
    <w:multiLevelType w:val="hybridMultilevel"/>
    <w:tmpl w:val="675EF1E8"/>
    <w:lvl w:ilvl="0" w:tplc="BCF46A6A">
      <w:start w:val="1"/>
      <w:numFmt w:val="bullet"/>
      <w:pStyle w:val="InfoBlue0"/>
      <w:lvlText w:val=""/>
      <w:lvlJc w:val="left"/>
      <w:pPr>
        <w:tabs>
          <w:tab w:val="num" w:pos="360"/>
        </w:tabs>
        <w:ind w:left="360" w:hanging="360"/>
      </w:pPr>
      <w:rPr>
        <w:rFonts w:ascii="Symbol" w:hAnsi="Symbol" w:hint="default"/>
      </w:rPr>
    </w:lvl>
    <w:lvl w:ilvl="1" w:tplc="8F5C242C">
      <w:start w:val="1"/>
      <w:numFmt w:val="bullet"/>
      <w:lvlText w:val="o"/>
      <w:lvlJc w:val="left"/>
      <w:pPr>
        <w:tabs>
          <w:tab w:val="num" w:pos="1080"/>
        </w:tabs>
        <w:ind w:left="1080" w:hanging="360"/>
      </w:pPr>
      <w:rPr>
        <w:rFonts w:ascii="Courier New" w:hAnsi="Courier New" w:cs="Courier New" w:hint="default"/>
      </w:rPr>
    </w:lvl>
    <w:lvl w:ilvl="2" w:tplc="8ECE0A90">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596484E"/>
    <w:multiLevelType w:val="hybridMultilevel"/>
    <w:tmpl w:val="13F4F3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8"/>
  </w:num>
  <w:num w:numId="3">
    <w:abstractNumId w:val="0"/>
  </w:num>
  <w:num w:numId="4">
    <w:abstractNumId w:val="7"/>
  </w:num>
  <w:num w:numId="5">
    <w:abstractNumId w:val="14"/>
  </w:num>
  <w:num w:numId="6">
    <w:abstractNumId w:val="2"/>
  </w:num>
  <w:num w:numId="7">
    <w:abstractNumId w:val="6"/>
  </w:num>
  <w:num w:numId="8">
    <w:abstractNumId w:val="17"/>
  </w:num>
  <w:num w:numId="9">
    <w:abstractNumId w:val="11"/>
  </w:num>
  <w:num w:numId="10">
    <w:abstractNumId w:val="10"/>
  </w:num>
  <w:num w:numId="11">
    <w:abstractNumId w:val="3"/>
  </w:num>
  <w:num w:numId="12">
    <w:abstractNumId w:val="13"/>
  </w:num>
  <w:num w:numId="13">
    <w:abstractNumId w:val="15"/>
  </w:num>
  <w:num w:numId="14">
    <w:abstractNumId w:val="9"/>
  </w:num>
  <w:num w:numId="15">
    <w:abstractNumId w:val="18"/>
  </w:num>
  <w:num w:numId="16">
    <w:abstractNumId w:val="5"/>
  </w:num>
  <w:num w:numId="17">
    <w:abstractNumId w:val="12"/>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0"/>
  </w:num>
  <w:num w:numId="30">
    <w:abstractNumId w:val="0"/>
  </w:num>
  <w:num w:numId="31">
    <w:abstractNumId w:val="0"/>
  </w:num>
  <w:num w:numId="32">
    <w:abstractNumId w:val="16"/>
  </w:num>
  <w:num w:numId="33">
    <w:abstractNumId w:val="0"/>
  </w:num>
  <w:num w:numId="34">
    <w:abstractNumId w:val="0"/>
  </w:num>
  <w:num w:numId="35">
    <w:abstractNumId w:val="0"/>
  </w:num>
  <w:num w:numId="36">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activeWritingStyle w:appName="MSWord" w:lang="fr-FR" w:vendorID="64" w:dllVersion="4096"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efaultTableStyle w:val="TablewithGrid"/>
  <w:drawingGridHorizontalSpacing w:val="120"/>
  <w:drawingGridVerticalSpacing w:val="163"/>
  <w:displayHorizontalDrawingGridEvery w:val="0"/>
  <w:displayVerticalDrawingGridEvery w:val="0"/>
  <w:noPunctuationKerning/>
  <w:characterSpacingControl w:val="doNotCompress"/>
  <w:hdrShapeDefaults>
    <o:shapedefaults v:ext="edit" spidmax="4097" fill="f" fillcolor="window" stroke="f">
      <v:fill color="window" on="f"/>
      <v:stroke on="f"/>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est1" w:val="Y. DurandT. DupondY. DurandT. DupondY. DurandT. Dupond"/>
    <w:docVar w:name="Dest2" w:val="Y. DurandT. DupondY. DurandT. Dupond"/>
    <w:docVar w:name="Filiale" w:val="Sopra Filiale"/>
    <w:docVar w:name="nbSectPaysage" w:val=" 4"/>
  </w:docVars>
  <w:rsids>
    <w:rsidRoot w:val="002C71D2"/>
    <w:rsid w:val="000001C1"/>
    <w:rsid w:val="00000311"/>
    <w:rsid w:val="00001FB3"/>
    <w:rsid w:val="0000543F"/>
    <w:rsid w:val="00005B9E"/>
    <w:rsid w:val="00005DAB"/>
    <w:rsid w:val="0000717A"/>
    <w:rsid w:val="00010024"/>
    <w:rsid w:val="0001200E"/>
    <w:rsid w:val="00012F71"/>
    <w:rsid w:val="00013557"/>
    <w:rsid w:val="00014809"/>
    <w:rsid w:val="0001497C"/>
    <w:rsid w:val="0001577B"/>
    <w:rsid w:val="00017780"/>
    <w:rsid w:val="00017FB9"/>
    <w:rsid w:val="000201D4"/>
    <w:rsid w:val="00021908"/>
    <w:rsid w:val="00022FF7"/>
    <w:rsid w:val="000230DA"/>
    <w:rsid w:val="00023404"/>
    <w:rsid w:val="00023F71"/>
    <w:rsid w:val="000249D3"/>
    <w:rsid w:val="00024A5A"/>
    <w:rsid w:val="00024B3B"/>
    <w:rsid w:val="00024FCD"/>
    <w:rsid w:val="0002540E"/>
    <w:rsid w:val="00026127"/>
    <w:rsid w:val="00027508"/>
    <w:rsid w:val="00027962"/>
    <w:rsid w:val="00030761"/>
    <w:rsid w:val="000324F3"/>
    <w:rsid w:val="00033448"/>
    <w:rsid w:val="00033C26"/>
    <w:rsid w:val="00034381"/>
    <w:rsid w:val="00034455"/>
    <w:rsid w:val="00034BF3"/>
    <w:rsid w:val="0003502C"/>
    <w:rsid w:val="00035247"/>
    <w:rsid w:val="000357BD"/>
    <w:rsid w:val="0003611E"/>
    <w:rsid w:val="00037BC2"/>
    <w:rsid w:val="00037FF4"/>
    <w:rsid w:val="0004065A"/>
    <w:rsid w:val="0004092A"/>
    <w:rsid w:val="00040E36"/>
    <w:rsid w:val="00041516"/>
    <w:rsid w:val="0004264A"/>
    <w:rsid w:val="00043C11"/>
    <w:rsid w:val="000473E3"/>
    <w:rsid w:val="00047BD2"/>
    <w:rsid w:val="00047FF4"/>
    <w:rsid w:val="00052008"/>
    <w:rsid w:val="00052633"/>
    <w:rsid w:val="00052958"/>
    <w:rsid w:val="00052D72"/>
    <w:rsid w:val="00053300"/>
    <w:rsid w:val="000535B9"/>
    <w:rsid w:val="00053874"/>
    <w:rsid w:val="00053BB5"/>
    <w:rsid w:val="00054032"/>
    <w:rsid w:val="00054542"/>
    <w:rsid w:val="000549C3"/>
    <w:rsid w:val="000556FF"/>
    <w:rsid w:val="00057D20"/>
    <w:rsid w:val="00060338"/>
    <w:rsid w:val="000609B6"/>
    <w:rsid w:val="00060E0C"/>
    <w:rsid w:val="000614B2"/>
    <w:rsid w:val="000631E6"/>
    <w:rsid w:val="0006377C"/>
    <w:rsid w:val="00063AB5"/>
    <w:rsid w:val="00064658"/>
    <w:rsid w:val="00064B1E"/>
    <w:rsid w:val="0006582A"/>
    <w:rsid w:val="00065BF5"/>
    <w:rsid w:val="00066115"/>
    <w:rsid w:val="00070424"/>
    <w:rsid w:val="0007232F"/>
    <w:rsid w:val="000734C9"/>
    <w:rsid w:val="00074A40"/>
    <w:rsid w:val="000750BC"/>
    <w:rsid w:val="000753FD"/>
    <w:rsid w:val="00076318"/>
    <w:rsid w:val="00076EC7"/>
    <w:rsid w:val="00080B9C"/>
    <w:rsid w:val="00081305"/>
    <w:rsid w:val="00082408"/>
    <w:rsid w:val="00082F07"/>
    <w:rsid w:val="000830C6"/>
    <w:rsid w:val="000835D7"/>
    <w:rsid w:val="0008461C"/>
    <w:rsid w:val="00084DF3"/>
    <w:rsid w:val="00084DFC"/>
    <w:rsid w:val="00084E99"/>
    <w:rsid w:val="00085807"/>
    <w:rsid w:val="00085A87"/>
    <w:rsid w:val="0009066B"/>
    <w:rsid w:val="000914A8"/>
    <w:rsid w:val="0009209E"/>
    <w:rsid w:val="0009234C"/>
    <w:rsid w:val="00093B68"/>
    <w:rsid w:val="00093EE2"/>
    <w:rsid w:val="00094A98"/>
    <w:rsid w:val="000959BF"/>
    <w:rsid w:val="00095F02"/>
    <w:rsid w:val="00097323"/>
    <w:rsid w:val="000977F2"/>
    <w:rsid w:val="000A0C5B"/>
    <w:rsid w:val="000A0F8A"/>
    <w:rsid w:val="000A1B70"/>
    <w:rsid w:val="000A2047"/>
    <w:rsid w:val="000A23F5"/>
    <w:rsid w:val="000A2810"/>
    <w:rsid w:val="000A3ADC"/>
    <w:rsid w:val="000A5BC3"/>
    <w:rsid w:val="000A6955"/>
    <w:rsid w:val="000A699F"/>
    <w:rsid w:val="000A762D"/>
    <w:rsid w:val="000A7D4A"/>
    <w:rsid w:val="000A7F06"/>
    <w:rsid w:val="000A7FAC"/>
    <w:rsid w:val="000B00C6"/>
    <w:rsid w:val="000B0C01"/>
    <w:rsid w:val="000B1399"/>
    <w:rsid w:val="000B1B7E"/>
    <w:rsid w:val="000B1DA1"/>
    <w:rsid w:val="000B26BB"/>
    <w:rsid w:val="000B29FB"/>
    <w:rsid w:val="000B2D90"/>
    <w:rsid w:val="000B33C4"/>
    <w:rsid w:val="000B3C5F"/>
    <w:rsid w:val="000B3CC6"/>
    <w:rsid w:val="000B4491"/>
    <w:rsid w:val="000B5687"/>
    <w:rsid w:val="000B6A4E"/>
    <w:rsid w:val="000B7124"/>
    <w:rsid w:val="000B768C"/>
    <w:rsid w:val="000B7E59"/>
    <w:rsid w:val="000C0426"/>
    <w:rsid w:val="000C09E1"/>
    <w:rsid w:val="000C1B8A"/>
    <w:rsid w:val="000C1D79"/>
    <w:rsid w:val="000C1DF0"/>
    <w:rsid w:val="000C2180"/>
    <w:rsid w:val="000C3DD9"/>
    <w:rsid w:val="000C4021"/>
    <w:rsid w:val="000C4900"/>
    <w:rsid w:val="000C5515"/>
    <w:rsid w:val="000C58C4"/>
    <w:rsid w:val="000C59DA"/>
    <w:rsid w:val="000C5CDF"/>
    <w:rsid w:val="000C6935"/>
    <w:rsid w:val="000C6EFF"/>
    <w:rsid w:val="000D0117"/>
    <w:rsid w:val="000D0634"/>
    <w:rsid w:val="000D08DE"/>
    <w:rsid w:val="000D0BA1"/>
    <w:rsid w:val="000D0D80"/>
    <w:rsid w:val="000D1362"/>
    <w:rsid w:val="000D1880"/>
    <w:rsid w:val="000D2933"/>
    <w:rsid w:val="000D3676"/>
    <w:rsid w:val="000D3A9A"/>
    <w:rsid w:val="000D3F65"/>
    <w:rsid w:val="000D4ADF"/>
    <w:rsid w:val="000D61A0"/>
    <w:rsid w:val="000D680F"/>
    <w:rsid w:val="000E008E"/>
    <w:rsid w:val="000E0FCC"/>
    <w:rsid w:val="000E1CD9"/>
    <w:rsid w:val="000E2476"/>
    <w:rsid w:val="000E2BE8"/>
    <w:rsid w:val="000E2D8E"/>
    <w:rsid w:val="000E3A90"/>
    <w:rsid w:val="000E3F3B"/>
    <w:rsid w:val="000E4A83"/>
    <w:rsid w:val="000E4F2C"/>
    <w:rsid w:val="000E55FC"/>
    <w:rsid w:val="000E59C9"/>
    <w:rsid w:val="000F0356"/>
    <w:rsid w:val="000F0898"/>
    <w:rsid w:val="000F0FB5"/>
    <w:rsid w:val="000F14E7"/>
    <w:rsid w:val="000F182A"/>
    <w:rsid w:val="000F1F74"/>
    <w:rsid w:val="000F3371"/>
    <w:rsid w:val="000F4996"/>
    <w:rsid w:val="000F67EE"/>
    <w:rsid w:val="000F68DB"/>
    <w:rsid w:val="0010087E"/>
    <w:rsid w:val="00100A4E"/>
    <w:rsid w:val="00100DA1"/>
    <w:rsid w:val="00102F34"/>
    <w:rsid w:val="001041FB"/>
    <w:rsid w:val="00104B8E"/>
    <w:rsid w:val="00106291"/>
    <w:rsid w:val="00106E33"/>
    <w:rsid w:val="0010739A"/>
    <w:rsid w:val="001074B1"/>
    <w:rsid w:val="001110A7"/>
    <w:rsid w:val="001111E6"/>
    <w:rsid w:val="00111E7C"/>
    <w:rsid w:val="00112398"/>
    <w:rsid w:val="0011346F"/>
    <w:rsid w:val="00114500"/>
    <w:rsid w:val="00114ABB"/>
    <w:rsid w:val="00114D32"/>
    <w:rsid w:val="00114E29"/>
    <w:rsid w:val="0011508F"/>
    <w:rsid w:val="001152DE"/>
    <w:rsid w:val="0011664F"/>
    <w:rsid w:val="00117257"/>
    <w:rsid w:val="00117313"/>
    <w:rsid w:val="0012116C"/>
    <w:rsid w:val="00122640"/>
    <w:rsid w:val="00122778"/>
    <w:rsid w:val="001232BD"/>
    <w:rsid w:val="001237A8"/>
    <w:rsid w:val="00124644"/>
    <w:rsid w:val="00125DE7"/>
    <w:rsid w:val="00126006"/>
    <w:rsid w:val="00126B52"/>
    <w:rsid w:val="00127DD9"/>
    <w:rsid w:val="001317DE"/>
    <w:rsid w:val="0013261C"/>
    <w:rsid w:val="001335F7"/>
    <w:rsid w:val="00134848"/>
    <w:rsid w:val="0013489E"/>
    <w:rsid w:val="00134D74"/>
    <w:rsid w:val="00135069"/>
    <w:rsid w:val="00136877"/>
    <w:rsid w:val="00136DDD"/>
    <w:rsid w:val="001402DA"/>
    <w:rsid w:val="001405AE"/>
    <w:rsid w:val="0014107D"/>
    <w:rsid w:val="001416B5"/>
    <w:rsid w:val="001417C7"/>
    <w:rsid w:val="0014193B"/>
    <w:rsid w:val="00141FE1"/>
    <w:rsid w:val="00144632"/>
    <w:rsid w:val="001447BD"/>
    <w:rsid w:val="00144ADC"/>
    <w:rsid w:val="0014550B"/>
    <w:rsid w:val="001460FC"/>
    <w:rsid w:val="0014624F"/>
    <w:rsid w:val="0014633C"/>
    <w:rsid w:val="001466DE"/>
    <w:rsid w:val="00147224"/>
    <w:rsid w:val="001476D7"/>
    <w:rsid w:val="0015096F"/>
    <w:rsid w:val="00150B50"/>
    <w:rsid w:val="0015205F"/>
    <w:rsid w:val="0015231A"/>
    <w:rsid w:val="0015274D"/>
    <w:rsid w:val="00152CC4"/>
    <w:rsid w:val="00154318"/>
    <w:rsid w:val="001543D1"/>
    <w:rsid w:val="00154450"/>
    <w:rsid w:val="00155506"/>
    <w:rsid w:val="00156094"/>
    <w:rsid w:val="0015705E"/>
    <w:rsid w:val="00157C26"/>
    <w:rsid w:val="00160383"/>
    <w:rsid w:val="00160387"/>
    <w:rsid w:val="0016056A"/>
    <w:rsid w:val="001617EE"/>
    <w:rsid w:val="00164256"/>
    <w:rsid w:val="00164D6A"/>
    <w:rsid w:val="0016556C"/>
    <w:rsid w:val="00165936"/>
    <w:rsid w:val="00166A62"/>
    <w:rsid w:val="00166DDA"/>
    <w:rsid w:val="00167876"/>
    <w:rsid w:val="00167B0B"/>
    <w:rsid w:val="00167CDD"/>
    <w:rsid w:val="00171A82"/>
    <w:rsid w:val="00171C54"/>
    <w:rsid w:val="00172D9F"/>
    <w:rsid w:val="0017371C"/>
    <w:rsid w:val="00173E47"/>
    <w:rsid w:val="00174338"/>
    <w:rsid w:val="00174589"/>
    <w:rsid w:val="001747AE"/>
    <w:rsid w:val="00174C3F"/>
    <w:rsid w:val="001752A7"/>
    <w:rsid w:val="001762EB"/>
    <w:rsid w:val="00177D72"/>
    <w:rsid w:val="0018087E"/>
    <w:rsid w:val="001812C1"/>
    <w:rsid w:val="001817ED"/>
    <w:rsid w:val="00181A4B"/>
    <w:rsid w:val="00181E32"/>
    <w:rsid w:val="001822AF"/>
    <w:rsid w:val="00182AA4"/>
    <w:rsid w:val="001848FE"/>
    <w:rsid w:val="00184FA2"/>
    <w:rsid w:val="0018531A"/>
    <w:rsid w:val="00187205"/>
    <w:rsid w:val="00187517"/>
    <w:rsid w:val="00187B69"/>
    <w:rsid w:val="0019083F"/>
    <w:rsid w:val="001909C1"/>
    <w:rsid w:val="00190CBC"/>
    <w:rsid w:val="00191425"/>
    <w:rsid w:val="00191C3F"/>
    <w:rsid w:val="001921E5"/>
    <w:rsid w:val="0019249D"/>
    <w:rsid w:val="001928D6"/>
    <w:rsid w:val="00193916"/>
    <w:rsid w:val="00193F2C"/>
    <w:rsid w:val="0019531F"/>
    <w:rsid w:val="00195960"/>
    <w:rsid w:val="00195E68"/>
    <w:rsid w:val="00196261"/>
    <w:rsid w:val="001962CC"/>
    <w:rsid w:val="00197B3C"/>
    <w:rsid w:val="00197E3A"/>
    <w:rsid w:val="00197E3D"/>
    <w:rsid w:val="00197FFB"/>
    <w:rsid w:val="001A0259"/>
    <w:rsid w:val="001A210D"/>
    <w:rsid w:val="001A348A"/>
    <w:rsid w:val="001A3612"/>
    <w:rsid w:val="001A38A7"/>
    <w:rsid w:val="001A416D"/>
    <w:rsid w:val="001A41F9"/>
    <w:rsid w:val="001A4383"/>
    <w:rsid w:val="001A46AE"/>
    <w:rsid w:val="001A51A1"/>
    <w:rsid w:val="001A5437"/>
    <w:rsid w:val="001A54DF"/>
    <w:rsid w:val="001A5D91"/>
    <w:rsid w:val="001A5E11"/>
    <w:rsid w:val="001A60EC"/>
    <w:rsid w:val="001A73AD"/>
    <w:rsid w:val="001A7900"/>
    <w:rsid w:val="001B04D3"/>
    <w:rsid w:val="001B103D"/>
    <w:rsid w:val="001B22DF"/>
    <w:rsid w:val="001B2521"/>
    <w:rsid w:val="001B38BE"/>
    <w:rsid w:val="001B393D"/>
    <w:rsid w:val="001B4732"/>
    <w:rsid w:val="001B4C09"/>
    <w:rsid w:val="001B547D"/>
    <w:rsid w:val="001B58C4"/>
    <w:rsid w:val="001B67DB"/>
    <w:rsid w:val="001B711A"/>
    <w:rsid w:val="001B7DD9"/>
    <w:rsid w:val="001C040D"/>
    <w:rsid w:val="001C04DA"/>
    <w:rsid w:val="001C3586"/>
    <w:rsid w:val="001C4A32"/>
    <w:rsid w:val="001C6561"/>
    <w:rsid w:val="001C66EB"/>
    <w:rsid w:val="001C73AE"/>
    <w:rsid w:val="001C7619"/>
    <w:rsid w:val="001D027E"/>
    <w:rsid w:val="001D0AAB"/>
    <w:rsid w:val="001D10EC"/>
    <w:rsid w:val="001D1517"/>
    <w:rsid w:val="001D207E"/>
    <w:rsid w:val="001D3A9B"/>
    <w:rsid w:val="001D3CCA"/>
    <w:rsid w:val="001D3E24"/>
    <w:rsid w:val="001D473A"/>
    <w:rsid w:val="001D473B"/>
    <w:rsid w:val="001D47B1"/>
    <w:rsid w:val="001D5042"/>
    <w:rsid w:val="001D554E"/>
    <w:rsid w:val="001D5F4E"/>
    <w:rsid w:val="001D6CE1"/>
    <w:rsid w:val="001D7BE0"/>
    <w:rsid w:val="001E078A"/>
    <w:rsid w:val="001E0B34"/>
    <w:rsid w:val="001E0EE8"/>
    <w:rsid w:val="001E16DD"/>
    <w:rsid w:val="001E2657"/>
    <w:rsid w:val="001E27A8"/>
    <w:rsid w:val="001E5A77"/>
    <w:rsid w:val="001E5EDD"/>
    <w:rsid w:val="001E63A7"/>
    <w:rsid w:val="001E6E60"/>
    <w:rsid w:val="001E775E"/>
    <w:rsid w:val="001F2352"/>
    <w:rsid w:val="001F2AD7"/>
    <w:rsid w:val="001F2BEA"/>
    <w:rsid w:val="001F2D86"/>
    <w:rsid w:val="001F3214"/>
    <w:rsid w:val="001F467D"/>
    <w:rsid w:val="001F4AE1"/>
    <w:rsid w:val="001F60E5"/>
    <w:rsid w:val="001F63FB"/>
    <w:rsid w:val="001F64E1"/>
    <w:rsid w:val="001F6961"/>
    <w:rsid w:val="001F6966"/>
    <w:rsid w:val="001F6E39"/>
    <w:rsid w:val="001F76CD"/>
    <w:rsid w:val="001F7830"/>
    <w:rsid w:val="002007DF"/>
    <w:rsid w:val="00200D78"/>
    <w:rsid w:val="00201091"/>
    <w:rsid w:val="00203E7A"/>
    <w:rsid w:val="002043BE"/>
    <w:rsid w:val="00204B93"/>
    <w:rsid w:val="002057B7"/>
    <w:rsid w:val="002072A3"/>
    <w:rsid w:val="00207F30"/>
    <w:rsid w:val="002105C0"/>
    <w:rsid w:val="00210690"/>
    <w:rsid w:val="0021293B"/>
    <w:rsid w:val="00213250"/>
    <w:rsid w:val="00213810"/>
    <w:rsid w:val="00215370"/>
    <w:rsid w:val="002177FB"/>
    <w:rsid w:val="00220629"/>
    <w:rsid w:val="00220E6B"/>
    <w:rsid w:val="002211A9"/>
    <w:rsid w:val="002212DF"/>
    <w:rsid w:val="0022165A"/>
    <w:rsid w:val="00221C13"/>
    <w:rsid w:val="00221F15"/>
    <w:rsid w:val="002229E8"/>
    <w:rsid w:val="0022307C"/>
    <w:rsid w:val="00223981"/>
    <w:rsid w:val="00225719"/>
    <w:rsid w:val="00225BC0"/>
    <w:rsid w:val="002268AC"/>
    <w:rsid w:val="00226CE6"/>
    <w:rsid w:val="00227749"/>
    <w:rsid w:val="00227F21"/>
    <w:rsid w:val="00230259"/>
    <w:rsid w:val="002302DE"/>
    <w:rsid w:val="00230CAE"/>
    <w:rsid w:val="00231257"/>
    <w:rsid w:val="002314A0"/>
    <w:rsid w:val="002316D4"/>
    <w:rsid w:val="00232459"/>
    <w:rsid w:val="002324E9"/>
    <w:rsid w:val="002329BD"/>
    <w:rsid w:val="00232E0B"/>
    <w:rsid w:val="002333E6"/>
    <w:rsid w:val="00234476"/>
    <w:rsid w:val="002352F7"/>
    <w:rsid w:val="0023588F"/>
    <w:rsid w:val="00237034"/>
    <w:rsid w:val="00237282"/>
    <w:rsid w:val="00241213"/>
    <w:rsid w:val="00241795"/>
    <w:rsid w:val="00241C32"/>
    <w:rsid w:val="00242A74"/>
    <w:rsid w:val="00242C92"/>
    <w:rsid w:val="00243016"/>
    <w:rsid w:val="00243944"/>
    <w:rsid w:val="002448C4"/>
    <w:rsid w:val="00246561"/>
    <w:rsid w:val="00246870"/>
    <w:rsid w:val="00246B5A"/>
    <w:rsid w:val="00247A81"/>
    <w:rsid w:val="0025067B"/>
    <w:rsid w:val="00250C68"/>
    <w:rsid w:val="00251092"/>
    <w:rsid w:val="00251211"/>
    <w:rsid w:val="00251A99"/>
    <w:rsid w:val="00252F09"/>
    <w:rsid w:val="00252F1D"/>
    <w:rsid w:val="00253F02"/>
    <w:rsid w:val="002541F2"/>
    <w:rsid w:val="00254FD1"/>
    <w:rsid w:val="002556A3"/>
    <w:rsid w:val="00255DEC"/>
    <w:rsid w:val="00257534"/>
    <w:rsid w:val="00257825"/>
    <w:rsid w:val="0026102A"/>
    <w:rsid w:val="00262EC3"/>
    <w:rsid w:val="0026325F"/>
    <w:rsid w:val="00263358"/>
    <w:rsid w:val="0026376A"/>
    <w:rsid w:val="002639CC"/>
    <w:rsid w:val="00263AF4"/>
    <w:rsid w:val="002642F1"/>
    <w:rsid w:val="0026488C"/>
    <w:rsid w:val="00265673"/>
    <w:rsid w:val="0027048F"/>
    <w:rsid w:val="00270C7F"/>
    <w:rsid w:val="0027143A"/>
    <w:rsid w:val="00271EB2"/>
    <w:rsid w:val="00271EF2"/>
    <w:rsid w:val="002724E9"/>
    <w:rsid w:val="002726D6"/>
    <w:rsid w:val="002740BD"/>
    <w:rsid w:val="002755B1"/>
    <w:rsid w:val="0027591F"/>
    <w:rsid w:val="00275DAE"/>
    <w:rsid w:val="00276796"/>
    <w:rsid w:val="00276B51"/>
    <w:rsid w:val="0027769E"/>
    <w:rsid w:val="00277DA8"/>
    <w:rsid w:val="002814F1"/>
    <w:rsid w:val="00282A1A"/>
    <w:rsid w:val="00282C53"/>
    <w:rsid w:val="002838FE"/>
    <w:rsid w:val="00283D3C"/>
    <w:rsid w:val="0028401E"/>
    <w:rsid w:val="002844F5"/>
    <w:rsid w:val="00284E41"/>
    <w:rsid w:val="00286433"/>
    <w:rsid w:val="002870C3"/>
    <w:rsid w:val="00287CCB"/>
    <w:rsid w:val="00290B04"/>
    <w:rsid w:val="00290F4E"/>
    <w:rsid w:val="00291196"/>
    <w:rsid w:val="002921BB"/>
    <w:rsid w:val="002927EE"/>
    <w:rsid w:val="002932EF"/>
    <w:rsid w:val="00293FA5"/>
    <w:rsid w:val="00294658"/>
    <w:rsid w:val="00295375"/>
    <w:rsid w:val="0029600D"/>
    <w:rsid w:val="0029737C"/>
    <w:rsid w:val="002A16B4"/>
    <w:rsid w:val="002A191C"/>
    <w:rsid w:val="002A21B1"/>
    <w:rsid w:val="002A2D20"/>
    <w:rsid w:val="002A2FFA"/>
    <w:rsid w:val="002A3206"/>
    <w:rsid w:val="002A39CC"/>
    <w:rsid w:val="002A3C3B"/>
    <w:rsid w:val="002A5F2C"/>
    <w:rsid w:val="002A6008"/>
    <w:rsid w:val="002A6B73"/>
    <w:rsid w:val="002A6D4A"/>
    <w:rsid w:val="002A6EE1"/>
    <w:rsid w:val="002A782B"/>
    <w:rsid w:val="002A7C58"/>
    <w:rsid w:val="002A7FF4"/>
    <w:rsid w:val="002B070C"/>
    <w:rsid w:val="002B0C99"/>
    <w:rsid w:val="002B0F4D"/>
    <w:rsid w:val="002B1989"/>
    <w:rsid w:val="002B217B"/>
    <w:rsid w:val="002B2444"/>
    <w:rsid w:val="002B291A"/>
    <w:rsid w:val="002B2B20"/>
    <w:rsid w:val="002B2F2C"/>
    <w:rsid w:val="002B3E69"/>
    <w:rsid w:val="002B4B7D"/>
    <w:rsid w:val="002B4C7A"/>
    <w:rsid w:val="002B57A6"/>
    <w:rsid w:val="002B6114"/>
    <w:rsid w:val="002B6599"/>
    <w:rsid w:val="002B7937"/>
    <w:rsid w:val="002B7972"/>
    <w:rsid w:val="002B7D7F"/>
    <w:rsid w:val="002C0785"/>
    <w:rsid w:val="002C0B5B"/>
    <w:rsid w:val="002C0E90"/>
    <w:rsid w:val="002C1C50"/>
    <w:rsid w:val="002C26B1"/>
    <w:rsid w:val="002C33E3"/>
    <w:rsid w:val="002C3A6F"/>
    <w:rsid w:val="002C4038"/>
    <w:rsid w:val="002C579D"/>
    <w:rsid w:val="002C589D"/>
    <w:rsid w:val="002C5F74"/>
    <w:rsid w:val="002C6C80"/>
    <w:rsid w:val="002C6D67"/>
    <w:rsid w:val="002C6FEC"/>
    <w:rsid w:val="002C71D2"/>
    <w:rsid w:val="002C796D"/>
    <w:rsid w:val="002C7984"/>
    <w:rsid w:val="002C7CBE"/>
    <w:rsid w:val="002D108C"/>
    <w:rsid w:val="002D3F12"/>
    <w:rsid w:val="002D44E0"/>
    <w:rsid w:val="002D4DB4"/>
    <w:rsid w:val="002D5087"/>
    <w:rsid w:val="002D50BF"/>
    <w:rsid w:val="002D5140"/>
    <w:rsid w:val="002D6534"/>
    <w:rsid w:val="002D6681"/>
    <w:rsid w:val="002D77AC"/>
    <w:rsid w:val="002E0BCC"/>
    <w:rsid w:val="002E0CFD"/>
    <w:rsid w:val="002E1053"/>
    <w:rsid w:val="002E1363"/>
    <w:rsid w:val="002E1F42"/>
    <w:rsid w:val="002E3B2B"/>
    <w:rsid w:val="002E3F1E"/>
    <w:rsid w:val="002E4B55"/>
    <w:rsid w:val="002E518A"/>
    <w:rsid w:val="002E54E4"/>
    <w:rsid w:val="002E664D"/>
    <w:rsid w:val="002E6F56"/>
    <w:rsid w:val="002F019B"/>
    <w:rsid w:val="002F06CE"/>
    <w:rsid w:val="002F0E5B"/>
    <w:rsid w:val="002F1398"/>
    <w:rsid w:val="002F181A"/>
    <w:rsid w:val="002F1940"/>
    <w:rsid w:val="002F1F0E"/>
    <w:rsid w:val="002F2424"/>
    <w:rsid w:val="002F2443"/>
    <w:rsid w:val="002F2460"/>
    <w:rsid w:val="002F26D1"/>
    <w:rsid w:val="002F2DC0"/>
    <w:rsid w:val="002F4669"/>
    <w:rsid w:val="002F47C3"/>
    <w:rsid w:val="002F4BEB"/>
    <w:rsid w:val="002F4C17"/>
    <w:rsid w:val="002F5AA4"/>
    <w:rsid w:val="002F5E23"/>
    <w:rsid w:val="002F6F64"/>
    <w:rsid w:val="002F75E2"/>
    <w:rsid w:val="002F7B51"/>
    <w:rsid w:val="00300356"/>
    <w:rsid w:val="00300A76"/>
    <w:rsid w:val="00300F98"/>
    <w:rsid w:val="00302519"/>
    <w:rsid w:val="00302CF5"/>
    <w:rsid w:val="00303426"/>
    <w:rsid w:val="0030343C"/>
    <w:rsid w:val="00303962"/>
    <w:rsid w:val="00304762"/>
    <w:rsid w:val="00304786"/>
    <w:rsid w:val="003051A7"/>
    <w:rsid w:val="00305387"/>
    <w:rsid w:val="003059F6"/>
    <w:rsid w:val="00305CC4"/>
    <w:rsid w:val="003067A1"/>
    <w:rsid w:val="003068E4"/>
    <w:rsid w:val="003069AF"/>
    <w:rsid w:val="003069C1"/>
    <w:rsid w:val="00307E63"/>
    <w:rsid w:val="00307EF6"/>
    <w:rsid w:val="003109BD"/>
    <w:rsid w:val="00311959"/>
    <w:rsid w:val="00311E2E"/>
    <w:rsid w:val="00313AFE"/>
    <w:rsid w:val="00314AC4"/>
    <w:rsid w:val="00315463"/>
    <w:rsid w:val="003156FD"/>
    <w:rsid w:val="00316EAD"/>
    <w:rsid w:val="003179B0"/>
    <w:rsid w:val="00317A4A"/>
    <w:rsid w:val="00317D68"/>
    <w:rsid w:val="003200FB"/>
    <w:rsid w:val="0032027E"/>
    <w:rsid w:val="003210BC"/>
    <w:rsid w:val="0032142D"/>
    <w:rsid w:val="0032145B"/>
    <w:rsid w:val="00321DD3"/>
    <w:rsid w:val="003224FF"/>
    <w:rsid w:val="00322550"/>
    <w:rsid w:val="00322F12"/>
    <w:rsid w:val="00324646"/>
    <w:rsid w:val="0032574C"/>
    <w:rsid w:val="00325D1E"/>
    <w:rsid w:val="00326D17"/>
    <w:rsid w:val="00327128"/>
    <w:rsid w:val="00327343"/>
    <w:rsid w:val="00327861"/>
    <w:rsid w:val="00327EB9"/>
    <w:rsid w:val="00330728"/>
    <w:rsid w:val="0033107D"/>
    <w:rsid w:val="0033111F"/>
    <w:rsid w:val="00331C8E"/>
    <w:rsid w:val="0033265A"/>
    <w:rsid w:val="00332AC5"/>
    <w:rsid w:val="0033488E"/>
    <w:rsid w:val="00334932"/>
    <w:rsid w:val="00334C55"/>
    <w:rsid w:val="00336782"/>
    <w:rsid w:val="00336B87"/>
    <w:rsid w:val="00336E28"/>
    <w:rsid w:val="003402A1"/>
    <w:rsid w:val="00340411"/>
    <w:rsid w:val="00341F42"/>
    <w:rsid w:val="003421E4"/>
    <w:rsid w:val="003455AD"/>
    <w:rsid w:val="003466A1"/>
    <w:rsid w:val="00346C42"/>
    <w:rsid w:val="003479DB"/>
    <w:rsid w:val="00347AFC"/>
    <w:rsid w:val="00350810"/>
    <w:rsid w:val="003517B0"/>
    <w:rsid w:val="00351CBD"/>
    <w:rsid w:val="00352C62"/>
    <w:rsid w:val="0035396F"/>
    <w:rsid w:val="00353F23"/>
    <w:rsid w:val="00354328"/>
    <w:rsid w:val="00354514"/>
    <w:rsid w:val="00355243"/>
    <w:rsid w:val="00355A5F"/>
    <w:rsid w:val="00355ECC"/>
    <w:rsid w:val="00356747"/>
    <w:rsid w:val="0035716E"/>
    <w:rsid w:val="0035739E"/>
    <w:rsid w:val="003600EB"/>
    <w:rsid w:val="0036065A"/>
    <w:rsid w:val="0036122C"/>
    <w:rsid w:val="00361D8A"/>
    <w:rsid w:val="00362F33"/>
    <w:rsid w:val="003632F5"/>
    <w:rsid w:val="003636DE"/>
    <w:rsid w:val="00364292"/>
    <w:rsid w:val="003644BC"/>
    <w:rsid w:val="00371012"/>
    <w:rsid w:val="003711E1"/>
    <w:rsid w:val="00372870"/>
    <w:rsid w:val="00372EDE"/>
    <w:rsid w:val="00373236"/>
    <w:rsid w:val="00373A58"/>
    <w:rsid w:val="003740F0"/>
    <w:rsid w:val="00374475"/>
    <w:rsid w:val="00375A97"/>
    <w:rsid w:val="00376247"/>
    <w:rsid w:val="00376741"/>
    <w:rsid w:val="00376B80"/>
    <w:rsid w:val="00380064"/>
    <w:rsid w:val="0038055D"/>
    <w:rsid w:val="00380C2E"/>
    <w:rsid w:val="003814CD"/>
    <w:rsid w:val="0038230D"/>
    <w:rsid w:val="00382AB4"/>
    <w:rsid w:val="00383109"/>
    <w:rsid w:val="00383A41"/>
    <w:rsid w:val="003849E5"/>
    <w:rsid w:val="003852E0"/>
    <w:rsid w:val="0038650D"/>
    <w:rsid w:val="00387012"/>
    <w:rsid w:val="00387126"/>
    <w:rsid w:val="00387488"/>
    <w:rsid w:val="0038799A"/>
    <w:rsid w:val="00387A0B"/>
    <w:rsid w:val="003913F3"/>
    <w:rsid w:val="0039230B"/>
    <w:rsid w:val="00392DE8"/>
    <w:rsid w:val="0039357F"/>
    <w:rsid w:val="00393961"/>
    <w:rsid w:val="003943A4"/>
    <w:rsid w:val="00394416"/>
    <w:rsid w:val="003948E2"/>
    <w:rsid w:val="00395517"/>
    <w:rsid w:val="003960A9"/>
    <w:rsid w:val="00396387"/>
    <w:rsid w:val="003978DF"/>
    <w:rsid w:val="00397E0A"/>
    <w:rsid w:val="003A04DD"/>
    <w:rsid w:val="003A0755"/>
    <w:rsid w:val="003A0FD9"/>
    <w:rsid w:val="003A1117"/>
    <w:rsid w:val="003A1F44"/>
    <w:rsid w:val="003A2A02"/>
    <w:rsid w:val="003A2FED"/>
    <w:rsid w:val="003A3AA4"/>
    <w:rsid w:val="003A3DA0"/>
    <w:rsid w:val="003A4041"/>
    <w:rsid w:val="003A4890"/>
    <w:rsid w:val="003A49F9"/>
    <w:rsid w:val="003A5FB6"/>
    <w:rsid w:val="003A60F1"/>
    <w:rsid w:val="003B0A94"/>
    <w:rsid w:val="003B0E3A"/>
    <w:rsid w:val="003B1196"/>
    <w:rsid w:val="003B166D"/>
    <w:rsid w:val="003B1F46"/>
    <w:rsid w:val="003B2043"/>
    <w:rsid w:val="003B2277"/>
    <w:rsid w:val="003B30EA"/>
    <w:rsid w:val="003B3BE7"/>
    <w:rsid w:val="003B40E5"/>
    <w:rsid w:val="003B4B1A"/>
    <w:rsid w:val="003B6059"/>
    <w:rsid w:val="003B6F16"/>
    <w:rsid w:val="003B75BD"/>
    <w:rsid w:val="003C12EF"/>
    <w:rsid w:val="003C16E2"/>
    <w:rsid w:val="003C2803"/>
    <w:rsid w:val="003C2933"/>
    <w:rsid w:val="003C335D"/>
    <w:rsid w:val="003C442E"/>
    <w:rsid w:val="003C4FFC"/>
    <w:rsid w:val="003C5A3B"/>
    <w:rsid w:val="003C5BF3"/>
    <w:rsid w:val="003C65C2"/>
    <w:rsid w:val="003C68CA"/>
    <w:rsid w:val="003C6C4F"/>
    <w:rsid w:val="003C6D38"/>
    <w:rsid w:val="003C7899"/>
    <w:rsid w:val="003D01F8"/>
    <w:rsid w:val="003D0DEC"/>
    <w:rsid w:val="003D2A15"/>
    <w:rsid w:val="003D2AEF"/>
    <w:rsid w:val="003D3149"/>
    <w:rsid w:val="003D3537"/>
    <w:rsid w:val="003D3A83"/>
    <w:rsid w:val="003D3F39"/>
    <w:rsid w:val="003D4A18"/>
    <w:rsid w:val="003D4A5F"/>
    <w:rsid w:val="003D4AC5"/>
    <w:rsid w:val="003D53D6"/>
    <w:rsid w:val="003D5D6A"/>
    <w:rsid w:val="003D66F8"/>
    <w:rsid w:val="003D71CF"/>
    <w:rsid w:val="003D74E4"/>
    <w:rsid w:val="003D7CCD"/>
    <w:rsid w:val="003E06F8"/>
    <w:rsid w:val="003E194B"/>
    <w:rsid w:val="003E265E"/>
    <w:rsid w:val="003E2E86"/>
    <w:rsid w:val="003E374A"/>
    <w:rsid w:val="003E49D8"/>
    <w:rsid w:val="003E66DE"/>
    <w:rsid w:val="003E6B6F"/>
    <w:rsid w:val="003E79AE"/>
    <w:rsid w:val="003E7DBA"/>
    <w:rsid w:val="003F1529"/>
    <w:rsid w:val="003F179D"/>
    <w:rsid w:val="003F2314"/>
    <w:rsid w:val="003F2AC6"/>
    <w:rsid w:val="003F2CDB"/>
    <w:rsid w:val="003F2D76"/>
    <w:rsid w:val="003F3D4D"/>
    <w:rsid w:val="003F5105"/>
    <w:rsid w:val="003F5F6F"/>
    <w:rsid w:val="003F604E"/>
    <w:rsid w:val="003F6432"/>
    <w:rsid w:val="003F72B2"/>
    <w:rsid w:val="003F7726"/>
    <w:rsid w:val="003F7CB2"/>
    <w:rsid w:val="003F7CE8"/>
    <w:rsid w:val="003F7E16"/>
    <w:rsid w:val="00400150"/>
    <w:rsid w:val="004005C0"/>
    <w:rsid w:val="00400692"/>
    <w:rsid w:val="0040126E"/>
    <w:rsid w:val="004015EF"/>
    <w:rsid w:val="00401E27"/>
    <w:rsid w:val="00402E7E"/>
    <w:rsid w:val="00403024"/>
    <w:rsid w:val="004033C8"/>
    <w:rsid w:val="00404A14"/>
    <w:rsid w:val="00405281"/>
    <w:rsid w:val="004077E1"/>
    <w:rsid w:val="00407825"/>
    <w:rsid w:val="00410E0F"/>
    <w:rsid w:val="00412027"/>
    <w:rsid w:val="004140F9"/>
    <w:rsid w:val="0041426A"/>
    <w:rsid w:val="00414AAB"/>
    <w:rsid w:val="0041631A"/>
    <w:rsid w:val="00416E5F"/>
    <w:rsid w:val="004214B9"/>
    <w:rsid w:val="00421B74"/>
    <w:rsid w:val="00423658"/>
    <w:rsid w:val="004237DA"/>
    <w:rsid w:val="00423E03"/>
    <w:rsid w:val="00425131"/>
    <w:rsid w:val="004251D6"/>
    <w:rsid w:val="00425626"/>
    <w:rsid w:val="004271F9"/>
    <w:rsid w:val="00430488"/>
    <w:rsid w:val="00430593"/>
    <w:rsid w:val="004308C0"/>
    <w:rsid w:val="00431C2F"/>
    <w:rsid w:val="00431F76"/>
    <w:rsid w:val="0043216F"/>
    <w:rsid w:val="004321E6"/>
    <w:rsid w:val="00432A15"/>
    <w:rsid w:val="00432C75"/>
    <w:rsid w:val="004352B2"/>
    <w:rsid w:val="004352DA"/>
    <w:rsid w:val="004358B0"/>
    <w:rsid w:val="00436F3B"/>
    <w:rsid w:val="004376E4"/>
    <w:rsid w:val="00437A53"/>
    <w:rsid w:val="00437AF0"/>
    <w:rsid w:val="00440B96"/>
    <w:rsid w:val="0044132E"/>
    <w:rsid w:val="004415C1"/>
    <w:rsid w:val="00443358"/>
    <w:rsid w:val="004443AE"/>
    <w:rsid w:val="004463D7"/>
    <w:rsid w:val="00447087"/>
    <w:rsid w:val="0044714C"/>
    <w:rsid w:val="0044776A"/>
    <w:rsid w:val="00447BB7"/>
    <w:rsid w:val="00450B45"/>
    <w:rsid w:val="004514B8"/>
    <w:rsid w:val="004515D3"/>
    <w:rsid w:val="00452024"/>
    <w:rsid w:val="00452AD4"/>
    <w:rsid w:val="0045307F"/>
    <w:rsid w:val="00453328"/>
    <w:rsid w:val="00453921"/>
    <w:rsid w:val="00453AD7"/>
    <w:rsid w:val="00454399"/>
    <w:rsid w:val="004545A0"/>
    <w:rsid w:val="00454A25"/>
    <w:rsid w:val="00454D5F"/>
    <w:rsid w:val="00456B6B"/>
    <w:rsid w:val="0045769D"/>
    <w:rsid w:val="00457B76"/>
    <w:rsid w:val="00461026"/>
    <w:rsid w:val="004614BA"/>
    <w:rsid w:val="00461500"/>
    <w:rsid w:val="00461C13"/>
    <w:rsid w:val="00462C96"/>
    <w:rsid w:val="00462CD7"/>
    <w:rsid w:val="00463469"/>
    <w:rsid w:val="004655F8"/>
    <w:rsid w:val="00465E6D"/>
    <w:rsid w:val="0046608E"/>
    <w:rsid w:val="004662BF"/>
    <w:rsid w:val="004669E4"/>
    <w:rsid w:val="00466CD9"/>
    <w:rsid w:val="00466FCB"/>
    <w:rsid w:val="004678F0"/>
    <w:rsid w:val="00471422"/>
    <w:rsid w:val="00471BA1"/>
    <w:rsid w:val="00472064"/>
    <w:rsid w:val="004726F2"/>
    <w:rsid w:val="00472B7F"/>
    <w:rsid w:val="0047317B"/>
    <w:rsid w:val="004731AA"/>
    <w:rsid w:val="00474414"/>
    <w:rsid w:val="004751F1"/>
    <w:rsid w:val="0047557C"/>
    <w:rsid w:val="004755A9"/>
    <w:rsid w:val="004767BF"/>
    <w:rsid w:val="004769FE"/>
    <w:rsid w:val="004774C7"/>
    <w:rsid w:val="00477741"/>
    <w:rsid w:val="0048102D"/>
    <w:rsid w:val="0048289B"/>
    <w:rsid w:val="004829C5"/>
    <w:rsid w:val="00482D18"/>
    <w:rsid w:val="004838FE"/>
    <w:rsid w:val="00483CBF"/>
    <w:rsid w:val="004847D0"/>
    <w:rsid w:val="004852C4"/>
    <w:rsid w:val="0048644B"/>
    <w:rsid w:val="004867E5"/>
    <w:rsid w:val="00486B21"/>
    <w:rsid w:val="0048734A"/>
    <w:rsid w:val="004901EE"/>
    <w:rsid w:val="004902B7"/>
    <w:rsid w:val="004903EB"/>
    <w:rsid w:val="00491E4B"/>
    <w:rsid w:val="00492421"/>
    <w:rsid w:val="00492A10"/>
    <w:rsid w:val="004941CC"/>
    <w:rsid w:val="004946EE"/>
    <w:rsid w:val="00494ADF"/>
    <w:rsid w:val="00494D1B"/>
    <w:rsid w:val="00495B81"/>
    <w:rsid w:val="00495DC3"/>
    <w:rsid w:val="004964DF"/>
    <w:rsid w:val="00496733"/>
    <w:rsid w:val="00497D04"/>
    <w:rsid w:val="004A0A57"/>
    <w:rsid w:val="004A1F0D"/>
    <w:rsid w:val="004A3087"/>
    <w:rsid w:val="004A3EB0"/>
    <w:rsid w:val="004A51D6"/>
    <w:rsid w:val="004A521D"/>
    <w:rsid w:val="004A52E4"/>
    <w:rsid w:val="004A5B01"/>
    <w:rsid w:val="004A5C99"/>
    <w:rsid w:val="004A6BF1"/>
    <w:rsid w:val="004A6F50"/>
    <w:rsid w:val="004A6F83"/>
    <w:rsid w:val="004B01E7"/>
    <w:rsid w:val="004B1916"/>
    <w:rsid w:val="004B1C78"/>
    <w:rsid w:val="004B35FD"/>
    <w:rsid w:val="004B38E1"/>
    <w:rsid w:val="004B4036"/>
    <w:rsid w:val="004B6289"/>
    <w:rsid w:val="004B6A03"/>
    <w:rsid w:val="004B6A7B"/>
    <w:rsid w:val="004B7D47"/>
    <w:rsid w:val="004C0FD4"/>
    <w:rsid w:val="004C1AAA"/>
    <w:rsid w:val="004C4BE6"/>
    <w:rsid w:val="004C5646"/>
    <w:rsid w:val="004C5B59"/>
    <w:rsid w:val="004C5E62"/>
    <w:rsid w:val="004C6597"/>
    <w:rsid w:val="004C7ED5"/>
    <w:rsid w:val="004D038D"/>
    <w:rsid w:val="004D1C97"/>
    <w:rsid w:val="004D1CA3"/>
    <w:rsid w:val="004D405A"/>
    <w:rsid w:val="004D4DFD"/>
    <w:rsid w:val="004D59E8"/>
    <w:rsid w:val="004D6311"/>
    <w:rsid w:val="004D6A81"/>
    <w:rsid w:val="004E115C"/>
    <w:rsid w:val="004E1AEC"/>
    <w:rsid w:val="004E2103"/>
    <w:rsid w:val="004E28B4"/>
    <w:rsid w:val="004E3830"/>
    <w:rsid w:val="004E399C"/>
    <w:rsid w:val="004E40FC"/>
    <w:rsid w:val="004E45D0"/>
    <w:rsid w:val="004E4DAA"/>
    <w:rsid w:val="004E557E"/>
    <w:rsid w:val="004E6089"/>
    <w:rsid w:val="004E6B67"/>
    <w:rsid w:val="004E6D8B"/>
    <w:rsid w:val="004E728D"/>
    <w:rsid w:val="004E7D1B"/>
    <w:rsid w:val="004F0191"/>
    <w:rsid w:val="004F01B0"/>
    <w:rsid w:val="004F07FD"/>
    <w:rsid w:val="004F0E58"/>
    <w:rsid w:val="004F18FF"/>
    <w:rsid w:val="004F19EB"/>
    <w:rsid w:val="004F2A8B"/>
    <w:rsid w:val="004F34F3"/>
    <w:rsid w:val="004F35FD"/>
    <w:rsid w:val="004F38A9"/>
    <w:rsid w:val="004F400E"/>
    <w:rsid w:val="004F4EA1"/>
    <w:rsid w:val="004F62AF"/>
    <w:rsid w:val="004F68FD"/>
    <w:rsid w:val="004F77F1"/>
    <w:rsid w:val="005011C3"/>
    <w:rsid w:val="00502ED9"/>
    <w:rsid w:val="005035B2"/>
    <w:rsid w:val="00503DBD"/>
    <w:rsid w:val="00504B07"/>
    <w:rsid w:val="005053E5"/>
    <w:rsid w:val="005055B5"/>
    <w:rsid w:val="00505F34"/>
    <w:rsid w:val="00506C7D"/>
    <w:rsid w:val="00506EE5"/>
    <w:rsid w:val="005108E9"/>
    <w:rsid w:val="00510F9C"/>
    <w:rsid w:val="005113AA"/>
    <w:rsid w:val="005124B6"/>
    <w:rsid w:val="00512C52"/>
    <w:rsid w:val="0051304C"/>
    <w:rsid w:val="005139A8"/>
    <w:rsid w:val="005146BC"/>
    <w:rsid w:val="00514CD8"/>
    <w:rsid w:val="005151BF"/>
    <w:rsid w:val="005175A3"/>
    <w:rsid w:val="00517FA4"/>
    <w:rsid w:val="0052005D"/>
    <w:rsid w:val="00520A22"/>
    <w:rsid w:val="00521700"/>
    <w:rsid w:val="005220F5"/>
    <w:rsid w:val="005226AC"/>
    <w:rsid w:val="005226E5"/>
    <w:rsid w:val="00522B0E"/>
    <w:rsid w:val="00525A9F"/>
    <w:rsid w:val="005277CC"/>
    <w:rsid w:val="00530ACF"/>
    <w:rsid w:val="00530B5D"/>
    <w:rsid w:val="00530FBA"/>
    <w:rsid w:val="005310DE"/>
    <w:rsid w:val="005312F5"/>
    <w:rsid w:val="00531367"/>
    <w:rsid w:val="00531453"/>
    <w:rsid w:val="00531EE1"/>
    <w:rsid w:val="00532048"/>
    <w:rsid w:val="00532319"/>
    <w:rsid w:val="005328C2"/>
    <w:rsid w:val="00534D7C"/>
    <w:rsid w:val="00534F97"/>
    <w:rsid w:val="0053514A"/>
    <w:rsid w:val="0053542D"/>
    <w:rsid w:val="005354BC"/>
    <w:rsid w:val="0053554A"/>
    <w:rsid w:val="00535814"/>
    <w:rsid w:val="005369A8"/>
    <w:rsid w:val="00536F88"/>
    <w:rsid w:val="00537156"/>
    <w:rsid w:val="0053723E"/>
    <w:rsid w:val="005377B6"/>
    <w:rsid w:val="00537BA6"/>
    <w:rsid w:val="00541C9F"/>
    <w:rsid w:val="00541D87"/>
    <w:rsid w:val="00542161"/>
    <w:rsid w:val="00542306"/>
    <w:rsid w:val="00542A95"/>
    <w:rsid w:val="00542B18"/>
    <w:rsid w:val="00542EC1"/>
    <w:rsid w:val="00543EF9"/>
    <w:rsid w:val="00545895"/>
    <w:rsid w:val="00546712"/>
    <w:rsid w:val="005474A3"/>
    <w:rsid w:val="00547C7C"/>
    <w:rsid w:val="005509ED"/>
    <w:rsid w:val="005528D2"/>
    <w:rsid w:val="00552B47"/>
    <w:rsid w:val="00552B8C"/>
    <w:rsid w:val="00552FAB"/>
    <w:rsid w:val="00553146"/>
    <w:rsid w:val="0055347E"/>
    <w:rsid w:val="005539E4"/>
    <w:rsid w:val="00554B97"/>
    <w:rsid w:val="00554FEA"/>
    <w:rsid w:val="0055584F"/>
    <w:rsid w:val="00555863"/>
    <w:rsid w:val="005566DE"/>
    <w:rsid w:val="00557053"/>
    <w:rsid w:val="0055766A"/>
    <w:rsid w:val="005576E1"/>
    <w:rsid w:val="005576FD"/>
    <w:rsid w:val="0055789E"/>
    <w:rsid w:val="005600DA"/>
    <w:rsid w:val="0056160B"/>
    <w:rsid w:val="005617F5"/>
    <w:rsid w:val="00561E13"/>
    <w:rsid w:val="00562B99"/>
    <w:rsid w:val="005634A3"/>
    <w:rsid w:val="0056466E"/>
    <w:rsid w:val="00564CEF"/>
    <w:rsid w:val="00564EAA"/>
    <w:rsid w:val="00564F30"/>
    <w:rsid w:val="005657A0"/>
    <w:rsid w:val="005658AF"/>
    <w:rsid w:val="005659ED"/>
    <w:rsid w:val="00566705"/>
    <w:rsid w:val="00566840"/>
    <w:rsid w:val="00567767"/>
    <w:rsid w:val="0057030A"/>
    <w:rsid w:val="00570421"/>
    <w:rsid w:val="005710AE"/>
    <w:rsid w:val="005722AA"/>
    <w:rsid w:val="0057243F"/>
    <w:rsid w:val="00572FE8"/>
    <w:rsid w:val="00573886"/>
    <w:rsid w:val="0057433E"/>
    <w:rsid w:val="00575F44"/>
    <w:rsid w:val="00576001"/>
    <w:rsid w:val="00576A76"/>
    <w:rsid w:val="0057768F"/>
    <w:rsid w:val="00580F14"/>
    <w:rsid w:val="00582573"/>
    <w:rsid w:val="00582840"/>
    <w:rsid w:val="00582865"/>
    <w:rsid w:val="00582DA8"/>
    <w:rsid w:val="00582F1F"/>
    <w:rsid w:val="00585149"/>
    <w:rsid w:val="005855E6"/>
    <w:rsid w:val="0058594D"/>
    <w:rsid w:val="0058625B"/>
    <w:rsid w:val="0058716A"/>
    <w:rsid w:val="0058794E"/>
    <w:rsid w:val="00590E9D"/>
    <w:rsid w:val="005935A2"/>
    <w:rsid w:val="00593BDB"/>
    <w:rsid w:val="00593E8D"/>
    <w:rsid w:val="00594539"/>
    <w:rsid w:val="0059461F"/>
    <w:rsid w:val="00594BAF"/>
    <w:rsid w:val="00595566"/>
    <w:rsid w:val="0059628A"/>
    <w:rsid w:val="005962A0"/>
    <w:rsid w:val="005966C3"/>
    <w:rsid w:val="00597739"/>
    <w:rsid w:val="005A11E9"/>
    <w:rsid w:val="005A1334"/>
    <w:rsid w:val="005A23E3"/>
    <w:rsid w:val="005A2D72"/>
    <w:rsid w:val="005A2D90"/>
    <w:rsid w:val="005A52BC"/>
    <w:rsid w:val="005A577A"/>
    <w:rsid w:val="005A5E45"/>
    <w:rsid w:val="005A647E"/>
    <w:rsid w:val="005A6B44"/>
    <w:rsid w:val="005A750B"/>
    <w:rsid w:val="005A757E"/>
    <w:rsid w:val="005A7A24"/>
    <w:rsid w:val="005A7DB2"/>
    <w:rsid w:val="005B033C"/>
    <w:rsid w:val="005B0816"/>
    <w:rsid w:val="005B0966"/>
    <w:rsid w:val="005B0CC2"/>
    <w:rsid w:val="005B14AB"/>
    <w:rsid w:val="005B2359"/>
    <w:rsid w:val="005B3E00"/>
    <w:rsid w:val="005B5D53"/>
    <w:rsid w:val="005B7B19"/>
    <w:rsid w:val="005C10A8"/>
    <w:rsid w:val="005C1932"/>
    <w:rsid w:val="005C193B"/>
    <w:rsid w:val="005C1F27"/>
    <w:rsid w:val="005C1FDE"/>
    <w:rsid w:val="005C2073"/>
    <w:rsid w:val="005C4244"/>
    <w:rsid w:val="005C4AA6"/>
    <w:rsid w:val="005C4D65"/>
    <w:rsid w:val="005C4DDA"/>
    <w:rsid w:val="005C5613"/>
    <w:rsid w:val="005C6B1C"/>
    <w:rsid w:val="005D001E"/>
    <w:rsid w:val="005D0592"/>
    <w:rsid w:val="005D1694"/>
    <w:rsid w:val="005D1C7B"/>
    <w:rsid w:val="005D1E2E"/>
    <w:rsid w:val="005D1EC9"/>
    <w:rsid w:val="005D27CF"/>
    <w:rsid w:val="005D38D3"/>
    <w:rsid w:val="005D391B"/>
    <w:rsid w:val="005D3F29"/>
    <w:rsid w:val="005D4D63"/>
    <w:rsid w:val="005D50A2"/>
    <w:rsid w:val="005D586A"/>
    <w:rsid w:val="005D648F"/>
    <w:rsid w:val="005D6B83"/>
    <w:rsid w:val="005D7930"/>
    <w:rsid w:val="005D7BC1"/>
    <w:rsid w:val="005E0CD9"/>
    <w:rsid w:val="005E1846"/>
    <w:rsid w:val="005E25AA"/>
    <w:rsid w:val="005E28FE"/>
    <w:rsid w:val="005E3889"/>
    <w:rsid w:val="005E4421"/>
    <w:rsid w:val="005E5A71"/>
    <w:rsid w:val="005E6533"/>
    <w:rsid w:val="005E7CCF"/>
    <w:rsid w:val="005E7F74"/>
    <w:rsid w:val="005F0F22"/>
    <w:rsid w:val="005F29DD"/>
    <w:rsid w:val="005F30EE"/>
    <w:rsid w:val="005F396D"/>
    <w:rsid w:val="005F526E"/>
    <w:rsid w:val="005F5791"/>
    <w:rsid w:val="005F5A4D"/>
    <w:rsid w:val="005F7B79"/>
    <w:rsid w:val="005F7E04"/>
    <w:rsid w:val="00601190"/>
    <w:rsid w:val="00601593"/>
    <w:rsid w:val="006019DA"/>
    <w:rsid w:val="0060272D"/>
    <w:rsid w:val="0060290C"/>
    <w:rsid w:val="00602B20"/>
    <w:rsid w:val="00603027"/>
    <w:rsid w:val="006032B3"/>
    <w:rsid w:val="0060341C"/>
    <w:rsid w:val="00603A80"/>
    <w:rsid w:val="00603EE8"/>
    <w:rsid w:val="006062BF"/>
    <w:rsid w:val="00607678"/>
    <w:rsid w:val="0061069F"/>
    <w:rsid w:val="00610BBB"/>
    <w:rsid w:val="00610E8A"/>
    <w:rsid w:val="00611069"/>
    <w:rsid w:val="00611371"/>
    <w:rsid w:val="0061144B"/>
    <w:rsid w:val="006121F3"/>
    <w:rsid w:val="00612CF7"/>
    <w:rsid w:val="0061334E"/>
    <w:rsid w:val="00614436"/>
    <w:rsid w:val="00615025"/>
    <w:rsid w:val="00615108"/>
    <w:rsid w:val="0061586F"/>
    <w:rsid w:val="00615873"/>
    <w:rsid w:val="00617453"/>
    <w:rsid w:val="006175A2"/>
    <w:rsid w:val="00617D2B"/>
    <w:rsid w:val="0062116E"/>
    <w:rsid w:val="00621181"/>
    <w:rsid w:val="00621E5D"/>
    <w:rsid w:val="00623135"/>
    <w:rsid w:val="006234DE"/>
    <w:rsid w:val="00624CD7"/>
    <w:rsid w:val="0062571B"/>
    <w:rsid w:val="00626064"/>
    <w:rsid w:val="00626771"/>
    <w:rsid w:val="006271C6"/>
    <w:rsid w:val="00630B9F"/>
    <w:rsid w:val="00630D0E"/>
    <w:rsid w:val="006313DF"/>
    <w:rsid w:val="0063234D"/>
    <w:rsid w:val="006324FB"/>
    <w:rsid w:val="00633333"/>
    <w:rsid w:val="00636272"/>
    <w:rsid w:val="00636517"/>
    <w:rsid w:val="00636869"/>
    <w:rsid w:val="00636CDE"/>
    <w:rsid w:val="006370CE"/>
    <w:rsid w:val="00640C3B"/>
    <w:rsid w:val="00641149"/>
    <w:rsid w:val="00641C6A"/>
    <w:rsid w:val="00641CD4"/>
    <w:rsid w:val="006422D0"/>
    <w:rsid w:val="00642A9B"/>
    <w:rsid w:val="00642F2D"/>
    <w:rsid w:val="006433E8"/>
    <w:rsid w:val="00643751"/>
    <w:rsid w:val="00643ADB"/>
    <w:rsid w:val="00643EC0"/>
    <w:rsid w:val="006441A2"/>
    <w:rsid w:val="00644807"/>
    <w:rsid w:val="00645169"/>
    <w:rsid w:val="00645664"/>
    <w:rsid w:val="0064594F"/>
    <w:rsid w:val="0064655E"/>
    <w:rsid w:val="006466E1"/>
    <w:rsid w:val="00647021"/>
    <w:rsid w:val="00647350"/>
    <w:rsid w:val="00647A6C"/>
    <w:rsid w:val="00650B25"/>
    <w:rsid w:val="00650BD6"/>
    <w:rsid w:val="00650E32"/>
    <w:rsid w:val="00651039"/>
    <w:rsid w:val="00651D50"/>
    <w:rsid w:val="00651EB9"/>
    <w:rsid w:val="00652114"/>
    <w:rsid w:val="006522A7"/>
    <w:rsid w:val="006538CA"/>
    <w:rsid w:val="00653999"/>
    <w:rsid w:val="0065413F"/>
    <w:rsid w:val="00654CAA"/>
    <w:rsid w:val="006566D5"/>
    <w:rsid w:val="00656BC9"/>
    <w:rsid w:val="0065767D"/>
    <w:rsid w:val="00661CA3"/>
    <w:rsid w:val="006629E8"/>
    <w:rsid w:val="00663EB9"/>
    <w:rsid w:val="006648B6"/>
    <w:rsid w:val="006648E0"/>
    <w:rsid w:val="00664C4D"/>
    <w:rsid w:val="00664C5E"/>
    <w:rsid w:val="00665459"/>
    <w:rsid w:val="0066547F"/>
    <w:rsid w:val="0067024B"/>
    <w:rsid w:val="006718EA"/>
    <w:rsid w:val="00671996"/>
    <w:rsid w:val="00672659"/>
    <w:rsid w:val="006737EC"/>
    <w:rsid w:val="00673E2C"/>
    <w:rsid w:val="00673F17"/>
    <w:rsid w:val="00676986"/>
    <w:rsid w:val="00676DE0"/>
    <w:rsid w:val="00676EE2"/>
    <w:rsid w:val="006778A4"/>
    <w:rsid w:val="00681A52"/>
    <w:rsid w:val="00681AB3"/>
    <w:rsid w:val="006822F0"/>
    <w:rsid w:val="00682398"/>
    <w:rsid w:val="006829B7"/>
    <w:rsid w:val="00682FB7"/>
    <w:rsid w:val="0068357A"/>
    <w:rsid w:val="00684764"/>
    <w:rsid w:val="00685826"/>
    <w:rsid w:val="00686A5E"/>
    <w:rsid w:val="00686C81"/>
    <w:rsid w:val="00687308"/>
    <w:rsid w:val="00687A23"/>
    <w:rsid w:val="00687B3C"/>
    <w:rsid w:val="00690D59"/>
    <w:rsid w:val="00694217"/>
    <w:rsid w:val="00695AAF"/>
    <w:rsid w:val="00695E21"/>
    <w:rsid w:val="00696ED5"/>
    <w:rsid w:val="006974FE"/>
    <w:rsid w:val="00697608"/>
    <w:rsid w:val="006976CB"/>
    <w:rsid w:val="006978D0"/>
    <w:rsid w:val="00697C5B"/>
    <w:rsid w:val="00697FCF"/>
    <w:rsid w:val="006A0C36"/>
    <w:rsid w:val="006A1019"/>
    <w:rsid w:val="006A1FF9"/>
    <w:rsid w:val="006A2213"/>
    <w:rsid w:val="006A22B5"/>
    <w:rsid w:val="006A2E1B"/>
    <w:rsid w:val="006A4745"/>
    <w:rsid w:val="006A59B9"/>
    <w:rsid w:val="006A5FC9"/>
    <w:rsid w:val="006B026A"/>
    <w:rsid w:val="006B0AA0"/>
    <w:rsid w:val="006B0BA7"/>
    <w:rsid w:val="006B134B"/>
    <w:rsid w:val="006B1D31"/>
    <w:rsid w:val="006B23A6"/>
    <w:rsid w:val="006B3234"/>
    <w:rsid w:val="006B324B"/>
    <w:rsid w:val="006B66F7"/>
    <w:rsid w:val="006B7975"/>
    <w:rsid w:val="006C0DE9"/>
    <w:rsid w:val="006C2A1E"/>
    <w:rsid w:val="006C35DB"/>
    <w:rsid w:val="006C5128"/>
    <w:rsid w:val="006C5540"/>
    <w:rsid w:val="006C6C2D"/>
    <w:rsid w:val="006C6F42"/>
    <w:rsid w:val="006C7D97"/>
    <w:rsid w:val="006D02E0"/>
    <w:rsid w:val="006D0F62"/>
    <w:rsid w:val="006D1539"/>
    <w:rsid w:val="006D2051"/>
    <w:rsid w:val="006D2471"/>
    <w:rsid w:val="006D30A1"/>
    <w:rsid w:val="006D310E"/>
    <w:rsid w:val="006D3EDD"/>
    <w:rsid w:val="006D40DB"/>
    <w:rsid w:val="006D4734"/>
    <w:rsid w:val="006D6385"/>
    <w:rsid w:val="006D6B58"/>
    <w:rsid w:val="006E05B9"/>
    <w:rsid w:val="006E08C4"/>
    <w:rsid w:val="006E113F"/>
    <w:rsid w:val="006E17CF"/>
    <w:rsid w:val="006E1A92"/>
    <w:rsid w:val="006E2BA2"/>
    <w:rsid w:val="006E37F5"/>
    <w:rsid w:val="006E4410"/>
    <w:rsid w:val="006E5095"/>
    <w:rsid w:val="006E589A"/>
    <w:rsid w:val="006E5B10"/>
    <w:rsid w:val="006E7134"/>
    <w:rsid w:val="006E7C53"/>
    <w:rsid w:val="006F0E9B"/>
    <w:rsid w:val="006F1904"/>
    <w:rsid w:val="006F1D82"/>
    <w:rsid w:val="006F2068"/>
    <w:rsid w:val="006F25C6"/>
    <w:rsid w:val="006F2BB4"/>
    <w:rsid w:val="006F4A27"/>
    <w:rsid w:val="006F4CE6"/>
    <w:rsid w:val="006F520A"/>
    <w:rsid w:val="006F5329"/>
    <w:rsid w:val="006F5361"/>
    <w:rsid w:val="006F54FB"/>
    <w:rsid w:val="006F6017"/>
    <w:rsid w:val="006F7F58"/>
    <w:rsid w:val="0070038E"/>
    <w:rsid w:val="007009ED"/>
    <w:rsid w:val="00701328"/>
    <w:rsid w:val="007015C3"/>
    <w:rsid w:val="007019C5"/>
    <w:rsid w:val="00702EAD"/>
    <w:rsid w:val="00703CDE"/>
    <w:rsid w:val="00703E5B"/>
    <w:rsid w:val="00704CB3"/>
    <w:rsid w:val="00705199"/>
    <w:rsid w:val="0070571D"/>
    <w:rsid w:val="007065FF"/>
    <w:rsid w:val="00710642"/>
    <w:rsid w:val="00710886"/>
    <w:rsid w:val="00710961"/>
    <w:rsid w:val="00710F54"/>
    <w:rsid w:val="0071101E"/>
    <w:rsid w:val="00711A0A"/>
    <w:rsid w:val="00711A39"/>
    <w:rsid w:val="00712E90"/>
    <w:rsid w:val="007131D8"/>
    <w:rsid w:val="007134AA"/>
    <w:rsid w:val="00714341"/>
    <w:rsid w:val="0071440C"/>
    <w:rsid w:val="00715410"/>
    <w:rsid w:val="007163EA"/>
    <w:rsid w:val="00716DD6"/>
    <w:rsid w:val="00717207"/>
    <w:rsid w:val="00717763"/>
    <w:rsid w:val="00717845"/>
    <w:rsid w:val="0072227A"/>
    <w:rsid w:val="0072234F"/>
    <w:rsid w:val="0072245A"/>
    <w:rsid w:val="0072246D"/>
    <w:rsid w:val="00723FE3"/>
    <w:rsid w:val="00724A7B"/>
    <w:rsid w:val="00724B78"/>
    <w:rsid w:val="00724E3B"/>
    <w:rsid w:val="007252F9"/>
    <w:rsid w:val="0072617F"/>
    <w:rsid w:val="0072666F"/>
    <w:rsid w:val="00726B93"/>
    <w:rsid w:val="00727001"/>
    <w:rsid w:val="00727120"/>
    <w:rsid w:val="0072775E"/>
    <w:rsid w:val="0072781B"/>
    <w:rsid w:val="00730061"/>
    <w:rsid w:val="00730D96"/>
    <w:rsid w:val="00730DF1"/>
    <w:rsid w:val="0073130F"/>
    <w:rsid w:val="007347B7"/>
    <w:rsid w:val="00734AB2"/>
    <w:rsid w:val="00734F26"/>
    <w:rsid w:val="00734F8A"/>
    <w:rsid w:val="00735AB9"/>
    <w:rsid w:val="00735DF5"/>
    <w:rsid w:val="00735ED8"/>
    <w:rsid w:val="00737469"/>
    <w:rsid w:val="00740AC8"/>
    <w:rsid w:val="00740C9B"/>
    <w:rsid w:val="00740DAD"/>
    <w:rsid w:val="007415AD"/>
    <w:rsid w:val="00741C6F"/>
    <w:rsid w:val="00741D54"/>
    <w:rsid w:val="00741FDC"/>
    <w:rsid w:val="00742A73"/>
    <w:rsid w:val="0074496B"/>
    <w:rsid w:val="00744DEF"/>
    <w:rsid w:val="00745870"/>
    <w:rsid w:val="0074608B"/>
    <w:rsid w:val="00747015"/>
    <w:rsid w:val="0074795D"/>
    <w:rsid w:val="00750040"/>
    <w:rsid w:val="00750959"/>
    <w:rsid w:val="0075102E"/>
    <w:rsid w:val="00751EE1"/>
    <w:rsid w:val="00752419"/>
    <w:rsid w:val="00754EF0"/>
    <w:rsid w:val="00756202"/>
    <w:rsid w:val="0075765D"/>
    <w:rsid w:val="00757D19"/>
    <w:rsid w:val="00757DD7"/>
    <w:rsid w:val="007611DB"/>
    <w:rsid w:val="00761FE2"/>
    <w:rsid w:val="00762014"/>
    <w:rsid w:val="007622A2"/>
    <w:rsid w:val="00762827"/>
    <w:rsid w:val="007629FE"/>
    <w:rsid w:val="007638F5"/>
    <w:rsid w:val="0076434C"/>
    <w:rsid w:val="00765CD8"/>
    <w:rsid w:val="007661CF"/>
    <w:rsid w:val="0076672D"/>
    <w:rsid w:val="00766F76"/>
    <w:rsid w:val="00767410"/>
    <w:rsid w:val="0076760F"/>
    <w:rsid w:val="00767BB9"/>
    <w:rsid w:val="00767C9C"/>
    <w:rsid w:val="00767D7F"/>
    <w:rsid w:val="00767DE2"/>
    <w:rsid w:val="007701F7"/>
    <w:rsid w:val="00770600"/>
    <w:rsid w:val="0077096D"/>
    <w:rsid w:val="00770BCD"/>
    <w:rsid w:val="007723C5"/>
    <w:rsid w:val="0077349A"/>
    <w:rsid w:val="00773B75"/>
    <w:rsid w:val="007743D6"/>
    <w:rsid w:val="00775DF0"/>
    <w:rsid w:val="00775F48"/>
    <w:rsid w:val="00776940"/>
    <w:rsid w:val="00776BBA"/>
    <w:rsid w:val="00776FBC"/>
    <w:rsid w:val="007773ED"/>
    <w:rsid w:val="00780414"/>
    <w:rsid w:val="00780D04"/>
    <w:rsid w:val="00783F90"/>
    <w:rsid w:val="00784292"/>
    <w:rsid w:val="007856AF"/>
    <w:rsid w:val="00785A96"/>
    <w:rsid w:val="00785FF1"/>
    <w:rsid w:val="007868DF"/>
    <w:rsid w:val="007871C8"/>
    <w:rsid w:val="00787683"/>
    <w:rsid w:val="00790B0D"/>
    <w:rsid w:val="00791364"/>
    <w:rsid w:val="00791833"/>
    <w:rsid w:val="00791EC3"/>
    <w:rsid w:val="00792400"/>
    <w:rsid w:val="00792DA3"/>
    <w:rsid w:val="00793C70"/>
    <w:rsid w:val="00795565"/>
    <w:rsid w:val="00797D28"/>
    <w:rsid w:val="00797FC0"/>
    <w:rsid w:val="007A0699"/>
    <w:rsid w:val="007A143B"/>
    <w:rsid w:val="007A1772"/>
    <w:rsid w:val="007A1E34"/>
    <w:rsid w:val="007A20E7"/>
    <w:rsid w:val="007A3915"/>
    <w:rsid w:val="007A3F3B"/>
    <w:rsid w:val="007A4B8F"/>
    <w:rsid w:val="007A4C48"/>
    <w:rsid w:val="007A6090"/>
    <w:rsid w:val="007A619F"/>
    <w:rsid w:val="007A634C"/>
    <w:rsid w:val="007A7558"/>
    <w:rsid w:val="007B166C"/>
    <w:rsid w:val="007B30A7"/>
    <w:rsid w:val="007B4A7F"/>
    <w:rsid w:val="007B5270"/>
    <w:rsid w:val="007B64AD"/>
    <w:rsid w:val="007B722F"/>
    <w:rsid w:val="007C04E1"/>
    <w:rsid w:val="007C0A42"/>
    <w:rsid w:val="007C10E1"/>
    <w:rsid w:val="007C142F"/>
    <w:rsid w:val="007C15D6"/>
    <w:rsid w:val="007C2AB1"/>
    <w:rsid w:val="007C2DDA"/>
    <w:rsid w:val="007C361B"/>
    <w:rsid w:val="007C37CE"/>
    <w:rsid w:val="007C4E1C"/>
    <w:rsid w:val="007C6182"/>
    <w:rsid w:val="007C6C39"/>
    <w:rsid w:val="007D0722"/>
    <w:rsid w:val="007D2DF5"/>
    <w:rsid w:val="007D3C86"/>
    <w:rsid w:val="007D3FC3"/>
    <w:rsid w:val="007D44EB"/>
    <w:rsid w:val="007D546C"/>
    <w:rsid w:val="007D645A"/>
    <w:rsid w:val="007D64BB"/>
    <w:rsid w:val="007D70F7"/>
    <w:rsid w:val="007D77AE"/>
    <w:rsid w:val="007E0B6E"/>
    <w:rsid w:val="007E0E15"/>
    <w:rsid w:val="007E13DE"/>
    <w:rsid w:val="007E2254"/>
    <w:rsid w:val="007E32C5"/>
    <w:rsid w:val="007E38FE"/>
    <w:rsid w:val="007E3BFC"/>
    <w:rsid w:val="007E3D16"/>
    <w:rsid w:val="007E4BF9"/>
    <w:rsid w:val="007E5278"/>
    <w:rsid w:val="007E652C"/>
    <w:rsid w:val="007E7510"/>
    <w:rsid w:val="007E771E"/>
    <w:rsid w:val="007E7F11"/>
    <w:rsid w:val="007F016D"/>
    <w:rsid w:val="007F1DF4"/>
    <w:rsid w:val="007F1F5C"/>
    <w:rsid w:val="007F2460"/>
    <w:rsid w:val="007F26E5"/>
    <w:rsid w:val="007F29A2"/>
    <w:rsid w:val="007F2FF3"/>
    <w:rsid w:val="007F32EC"/>
    <w:rsid w:val="007F3464"/>
    <w:rsid w:val="007F3FFE"/>
    <w:rsid w:val="007F45D6"/>
    <w:rsid w:val="007F541E"/>
    <w:rsid w:val="007F581F"/>
    <w:rsid w:val="00800F9F"/>
    <w:rsid w:val="008015A2"/>
    <w:rsid w:val="00801D46"/>
    <w:rsid w:val="00802270"/>
    <w:rsid w:val="008023B1"/>
    <w:rsid w:val="00802CCF"/>
    <w:rsid w:val="00803933"/>
    <w:rsid w:val="008059D8"/>
    <w:rsid w:val="00805B6B"/>
    <w:rsid w:val="0080637C"/>
    <w:rsid w:val="008064A4"/>
    <w:rsid w:val="00806AD3"/>
    <w:rsid w:val="00806D91"/>
    <w:rsid w:val="00812053"/>
    <w:rsid w:val="008121FA"/>
    <w:rsid w:val="008123FA"/>
    <w:rsid w:val="008144F0"/>
    <w:rsid w:val="00814629"/>
    <w:rsid w:val="00814C18"/>
    <w:rsid w:val="00814E84"/>
    <w:rsid w:val="0081581E"/>
    <w:rsid w:val="008164A9"/>
    <w:rsid w:val="00816AD2"/>
    <w:rsid w:val="008170D9"/>
    <w:rsid w:val="008171D4"/>
    <w:rsid w:val="008176D7"/>
    <w:rsid w:val="00817EAE"/>
    <w:rsid w:val="00820E71"/>
    <w:rsid w:val="0082143C"/>
    <w:rsid w:val="00821719"/>
    <w:rsid w:val="00821808"/>
    <w:rsid w:val="00821D52"/>
    <w:rsid w:val="00822A77"/>
    <w:rsid w:val="008231A7"/>
    <w:rsid w:val="00823300"/>
    <w:rsid w:val="00823962"/>
    <w:rsid w:val="00823BA3"/>
    <w:rsid w:val="00823E02"/>
    <w:rsid w:val="008242C3"/>
    <w:rsid w:val="0082448D"/>
    <w:rsid w:val="00824589"/>
    <w:rsid w:val="00825146"/>
    <w:rsid w:val="00825281"/>
    <w:rsid w:val="00825582"/>
    <w:rsid w:val="00825AE4"/>
    <w:rsid w:val="00826047"/>
    <w:rsid w:val="008260B3"/>
    <w:rsid w:val="00826A07"/>
    <w:rsid w:val="00826BFD"/>
    <w:rsid w:val="008274E5"/>
    <w:rsid w:val="008308E5"/>
    <w:rsid w:val="00830944"/>
    <w:rsid w:val="008309BA"/>
    <w:rsid w:val="00830A8C"/>
    <w:rsid w:val="00830CF4"/>
    <w:rsid w:val="0083183E"/>
    <w:rsid w:val="00831DD4"/>
    <w:rsid w:val="00832214"/>
    <w:rsid w:val="0083289E"/>
    <w:rsid w:val="0083298A"/>
    <w:rsid w:val="00833FE8"/>
    <w:rsid w:val="008352B8"/>
    <w:rsid w:val="00835651"/>
    <w:rsid w:val="00836C72"/>
    <w:rsid w:val="00836DD4"/>
    <w:rsid w:val="008373BD"/>
    <w:rsid w:val="0083786F"/>
    <w:rsid w:val="00841872"/>
    <w:rsid w:val="00841B47"/>
    <w:rsid w:val="00841E55"/>
    <w:rsid w:val="00842392"/>
    <w:rsid w:val="00843000"/>
    <w:rsid w:val="00843F43"/>
    <w:rsid w:val="00844323"/>
    <w:rsid w:val="00844702"/>
    <w:rsid w:val="0084535A"/>
    <w:rsid w:val="00845B78"/>
    <w:rsid w:val="008466FC"/>
    <w:rsid w:val="00846A87"/>
    <w:rsid w:val="00847C99"/>
    <w:rsid w:val="0085010F"/>
    <w:rsid w:val="00850145"/>
    <w:rsid w:val="00850A70"/>
    <w:rsid w:val="00851B81"/>
    <w:rsid w:val="00851BC6"/>
    <w:rsid w:val="0085295C"/>
    <w:rsid w:val="00853569"/>
    <w:rsid w:val="00853E63"/>
    <w:rsid w:val="00853FCC"/>
    <w:rsid w:val="00854B43"/>
    <w:rsid w:val="00854C7D"/>
    <w:rsid w:val="0085513C"/>
    <w:rsid w:val="008552C0"/>
    <w:rsid w:val="00855D5C"/>
    <w:rsid w:val="00855E58"/>
    <w:rsid w:val="00856604"/>
    <w:rsid w:val="008566E1"/>
    <w:rsid w:val="00857672"/>
    <w:rsid w:val="00857A07"/>
    <w:rsid w:val="00857C64"/>
    <w:rsid w:val="008601C6"/>
    <w:rsid w:val="00860568"/>
    <w:rsid w:val="00860DD5"/>
    <w:rsid w:val="0086229E"/>
    <w:rsid w:val="0086287F"/>
    <w:rsid w:val="008635F9"/>
    <w:rsid w:val="00863A8A"/>
    <w:rsid w:val="00863B92"/>
    <w:rsid w:val="00865AE2"/>
    <w:rsid w:val="008662AC"/>
    <w:rsid w:val="00866C15"/>
    <w:rsid w:val="00866C1E"/>
    <w:rsid w:val="00867E51"/>
    <w:rsid w:val="00867FE1"/>
    <w:rsid w:val="008708F4"/>
    <w:rsid w:val="00870B5C"/>
    <w:rsid w:val="008725A5"/>
    <w:rsid w:val="008726F9"/>
    <w:rsid w:val="008728EC"/>
    <w:rsid w:val="00874549"/>
    <w:rsid w:val="00874C8B"/>
    <w:rsid w:val="0087682D"/>
    <w:rsid w:val="00876EF4"/>
    <w:rsid w:val="00876F35"/>
    <w:rsid w:val="00877B60"/>
    <w:rsid w:val="00877F96"/>
    <w:rsid w:val="008800CE"/>
    <w:rsid w:val="008806E3"/>
    <w:rsid w:val="00880F9D"/>
    <w:rsid w:val="008815A3"/>
    <w:rsid w:val="00881A09"/>
    <w:rsid w:val="0088217F"/>
    <w:rsid w:val="0088298D"/>
    <w:rsid w:val="008849F5"/>
    <w:rsid w:val="008850FB"/>
    <w:rsid w:val="0088510E"/>
    <w:rsid w:val="0088560C"/>
    <w:rsid w:val="008868E5"/>
    <w:rsid w:val="008872D5"/>
    <w:rsid w:val="0088790A"/>
    <w:rsid w:val="00887B2E"/>
    <w:rsid w:val="00890730"/>
    <w:rsid w:val="0089113F"/>
    <w:rsid w:val="00891C84"/>
    <w:rsid w:val="00891F6B"/>
    <w:rsid w:val="00896024"/>
    <w:rsid w:val="00896CE2"/>
    <w:rsid w:val="00897AF1"/>
    <w:rsid w:val="00897CDD"/>
    <w:rsid w:val="008A1281"/>
    <w:rsid w:val="008A1689"/>
    <w:rsid w:val="008A2225"/>
    <w:rsid w:val="008A2AF5"/>
    <w:rsid w:val="008A2BB8"/>
    <w:rsid w:val="008A3498"/>
    <w:rsid w:val="008A50C4"/>
    <w:rsid w:val="008A50F4"/>
    <w:rsid w:val="008A56AA"/>
    <w:rsid w:val="008A59F7"/>
    <w:rsid w:val="008A5A2A"/>
    <w:rsid w:val="008A5C1C"/>
    <w:rsid w:val="008A65AE"/>
    <w:rsid w:val="008B024F"/>
    <w:rsid w:val="008B0A61"/>
    <w:rsid w:val="008B13C6"/>
    <w:rsid w:val="008B1824"/>
    <w:rsid w:val="008B2232"/>
    <w:rsid w:val="008B2A53"/>
    <w:rsid w:val="008B2B0F"/>
    <w:rsid w:val="008B3349"/>
    <w:rsid w:val="008B3FC8"/>
    <w:rsid w:val="008B52E8"/>
    <w:rsid w:val="008B6A53"/>
    <w:rsid w:val="008B6C33"/>
    <w:rsid w:val="008B7B83"/>
    <w:rsid w:val="008C0897"/>
    <w:rsid w:val="008C0F78"/>
    <w:rsid w:val="008C1276"/>
    <w:rsid w:val="008C13F4"/>
    <w:rsid w:val="008C141A"/>
    <w:rsid w:val="008C157E"/>
    <w:rsid w:val="008C1EEC"/>
    <w:rsid w:val="008C3614"/>
    <w:rsid w:val="008C44F8"/>
    <w:rsid w:val="008C53CF"/>
    <w:rsid w:val="008C574F"/>
    <w:rsid w:val="008C58E0"/>
    <w:rsid w:val="008C7EF6"/>
    <w:rsid w:val="008D0157"/>
    <w:rsid w:val="008D1A03"/>
    <w:rsid w:val="008D2535"/>
    <w:rsid w:val="008D441C"/>
    <w:rsid w:val="008D4BC5"/>
    <w:rsid w:val="008D4C08"/>
    <w:rsid w:val="008D4F1F"/>
    <w:rsid w:val="008D505D"/>
    <w:rsid w:val="008D5A59"/>
    <w:rsid w:val="008D69A0"/>
    <w:rsid w:val="008D6EA6"/>
    <w:rsid w:val="008E043F"/>
    <w:rsid w:val="008E13F7"/>
    <w:rsid w:val="008E1FA6"/>
    <w:rsid w:val="008E25A3"/>
    <w:rsid w:val="008E2C53"/>
    <w:rsid w:val="008E343E"/>
    <w:rsid w:val="008E50B2"/>
    <w:rsid w:val="008E5639"/>
    <w:rsid w:val="008E67AD"/>
    <w:rsid w:val="008E70B3"/>
    <w:rsid w:val="008E7575"/>
    <w:rsid w:val="008E7BE5"/>
    <w:rsid w:val="008E7F08"/>
    <w:rsid w:val="008F01ED"/>
    <w:rsid w:val="008F24E4"/>
    <w:rsid w:val="008F4428"/>
    <w:rsid w:val="008F4908"/>
    <w:rsid w:val="008F4C95"/>
    <w:rsid w:val="008F593A"/>
    <w:rsid w:val="008F5C72"/>
    <w:rsid w:val="008F6F2F"/>
    <w:rsid w:val="008F70BA"/>
    <w:rsid w:val="008F74C7"/>
    <w:rsid w:val="008F79AA"/>
    <w:rsid w:val="008F7A68"/>
    <w:rsid w:val="008F7F94"/>
    <w:rsid w:val="00900081"/>
    <w:rsid w:val="00900382"/>
    <w:rsid w:val="00900501"/>
    <w:rsid w:val="00900719"/>
    <w:rsid w:val="00901B45"/>
    <w:rsid w:val="00901C0C"/>
    <w:rsid w:val="0090228C"/>
    <w:rsid w:val="00902F07"/>
    <w:rsid w:val="0090342C"/>
    <w:rsid w:val="0090374F"/>
    <w:rsid w:val="00906377"/>
    <w:rsid w:val="009074C4"/>
    <w:rsid w:val="00907752"/>
    <w:rsid w:val="00907D57"/>
    <w:rsid w:val="00910413"/>
    <w:rsid w:val="009108D8"/>
    <w:rsid w:val="00910C6E"/>
    <w:rsid w:val="00913236"/>
    <w:rsid w:val="009133FE"/>
    <w:rsid w:val="00913614"/>
    <w:rsid w:val="00913E5E"/>
    <w:rsid w:val="00914235"/>
    <w:rsid w:val="0091500D"/>
    <w:rsid w:val="0091636C"/>
    <w:rsid w:val="00916785"/>
    <w:rsid w:val="00916A20"/>
    <w:rsid w:val="00916CAF"/>
    <w:rsid w:val="00916E94"/>
    <w:rsid w:val="00917606"/>
    <w:rsid w:val="009177A1"/>
    <w:rsid w:val="00917CD0"/>
    <w:rsid w:val="00917EBD"/>
    <w:rsid w:val="00917F82"/>
    <w:rsid w:val="00921C31"/>
    <w:rsid w:val="00921D03"/>
    <w:rsid w:val="00921DE1"/>
    <w:rsid w:val="009239C0"/>
    <w:rsid w:val="00923B4D"/>
    <w:rsid w:val="00924E56"/>
    <w:rsid w:val="00925457"/>
    <w:rsid w:val="0092549B"/>
    <w:rsid w:val="009260C7"/>
    <w:rsid w:val="009263F5"/>
    <w:rsid w:val="0093013F"/>
    <w:rsid w:val="0093396B"/>
    <w:rsid w:val="00933974"/>
    <w:rsid w:val="00934206"/>
    <w:rsid w:val="009342CC"/>
    <w:rsid w:val="00934B71"/>
    <w:rsid w:val="0093502D"/>
    <w:rsid w:val="0093535A"/>
    <w:rsid w:val="00935A75"/>
    <w:rsid w:val="00935B09"/>
    <w:rsid w:val="0093732D"/>
    <w:rsid w:val="00941D35"/>
    <w:rsid w:val="0094250B"/>
    <w:rsid w:val="009430ED"/>
    <w:rsid w:val="009442C0"/>
    <w:rsid w:val="00944D57"/>
    <w:rsid w:val="00944D74"/>
    <w:rsid w:val="00945CF2"/>
    <w:rsid w:val="00946569"/>
    <w:rsid w:val="009469E9"/>
    <w:rsid w:val="009471E0"/>
    <w:rsid w:val="009503F9"/>
    <w:rsid w:val="00950894"/>
    <w:rsid w:val="0095181A"/>
    <w:rsid w:val="00951C72"/>
    <w:rsid w:val="0095203D"/>
    <w:rsid w:val="0095304C"/>
    <w:rsid w:val="00953967"/>
    <w:rsid w:val="00954D17"/>
    <w:rsid w:val="00955409"/>
    <w:rsid w:val="00955570"/>
    <w:rsid w:val="00955796"/>
    <w:rsid w:val="00955AFA"/>
    <w:rsid w:val="00960769"/>
    <w:rsid w:val="00961328"/>
    <w:rsid w:val="009616A2"/>
    <w:rsid w:val="00962257"/>
    <w:rsid w:val="00962495"/>
    <w:rsid w:val="00962AC7"/>
    <w:rsid w:val="00962E4A"/>
    <w:rsid w:val="00963515"/>
    <w:rsid w:val="009638B3"/>
    <w:rsid w:val="00964BCC"/>
    <w:rsid w:val="00964E2E"/>
    <w:rsid w:val="00967C1F"/>
    <w:rsid w:val="00970230"/>
    <w:rsid w:val="0097149D"/>
    <w:rsid w:val="00971628"/>
    <w:rsid w:val="00971C00"/>
    <w:rsid w:val="00971EE3"/>
    <w:rsid w:val="0097272F"/>
    <w:rsid w:val="009730DC"/>
    <w:rsid w:val="009741C5"/>
    <w:rsid w:val="009756CC"/>
    <w:rsid w:val="009759E0"/>
    <w:rsid w:val="00975E86"/>
    <w:rsid w:val="009764FC"/>
    <w:rsid w:val="00977507"/>
    <w:rsid w:val="009806E2"/>
    <w:rsid w:val="00980822"/>
    <w:rsid w:val="0098270F"/>
    <w:rsid w:val="00982A43"/>
    <w:rsid w:val="009837C5"/>
    <w:rsid w:val="00983C9A"/>
    <w:rsid w:val="0098404B"/>
    <w:rsid w:val="009844B3"/>
    <w:rsid w:val="009846F3"/>
    <w:rsid w:val="00984B1A"/>
    <w:rsid w:val="00985688"/>
    <w:rsid w:val="009857EB"/>
    <w:rsid w:val="0098618E"/>
    <w:rsid w:val="009863FE"/>
    <w:rsid w:val="009865A8"/>
    <w:rsid w:val="009879A5"/>
    <w:rsid w:val="00987B33"/>
    <w:rsid w:val="009910CF"/>
    <w:rsid w:val="0099150F"/>
    <w:rsid w:val="00992348"/>
    <w:rsid w:val="009926B4"/>
    <w:rsid w:val="0099319F"/>
    <w:rsid w:val="00993740"/>
    <w:rsid w:val="00994141"/>
    <w:rsid w:val="00994497"/>
    <w:rsid w:val="00994ADE"/>
    <w:rsid w:val="0099574B"/>
    <w:rsid w:val="0099584A"/>
    <w:rsid w:val="00997A66"/>
    <w:rsid w:val="009A0002"/>
    <w:rsid w:val="009A09AE"/>
    <w:rsid w:val="009A1C6B"/>
    <w:rsid w:val="009A20AD"/>
    <w:rsid w:val="009A27D6"/>
    <w:rsid w:val="009A33B0"/>
    <w:rsid w:val="009A3652"/>
    <w:rsid w:val="009A3EBA"/>
    <w:rsid w:val="009A3F46"/>
    <w:rsid w:val="009A54BD"/>
    <w:rsid w:val="009A5D00"/>
    <w:rsid w:val="009A69DD"/>
    <w:rsid w:val="009B11D9"/>
    <w:rsid w:val="009B1889"/>
    <w:rsid w:val="009B2AE4"/>
    <w:rsid w:val="009B328C"/>
    <w:rsid w:val="009B3453"/>
    <w:rsid w:val="009B34B0"/>
    <w:rsid w:val="009B41F2"/>
    <w:rsid w:val="009B489F"/>
    <w:rsid w:val="009B5940"/>
    <w:rsid w:val="009B6522"/>
    <w:rsid w:val="009B77EE"/>
    <w:rsid w:val="009B7A4B"/>
    <w:rsid w:val="009B7D65"/>
    <w:rsid w:val="009B7EF0"/>
    <w:rsid w:val="009C1467"/>
    <w:rsid w:val="009C15A7"/>
    <w:rsid w:val="009C1889"/>
    <w:rsid w:val="009C2502"/>
    <w:rsid w:val="009C452F"/>
    <w:rsid w:val="009C45C1"/>
    <w:rsid w:val="009C5C58"/>
    <w:rsid w:val="009C6622"/>
    <w:rsid w:val="009C67DA"/>
    <w:rsid w:val="009C6AA2"/>
    <w:rsid w:val="009C6C47"/>
    <w:rsid w:val="009C7A71"/>
    <w:rsid w:val="009D18CC"/>
    <w:rsid w:val="009D23E1"/>
    <w:rsid w:val="009D2E49"/>
    <w:rsid w:val="009D2EFD"/>
    <w:rsid w:val="009D3275"/>
    <w:rsid w:val="009D4A1C"/>
    <w:rsid w:val="009D58C1"/>
    <w:rsid w:val="009D5EA0"/>
    <w:rsid w:val="009D62CC"/>
    <w:rsid w:val="009D6F39"/>
    <w:rsid w:val="009E0317"/>
    <w:rsid w:val="009E059D"/>
    <w:rsid w:val="009E22E8"/>
    <w:rsid w:val="009E39CF"/>
    <w:rsid w:val="009E3AC6"/>
    <w:rsid w:val="009E3BA0"/>
    <w:rsid w:val="009E497C"/>
    <w:rsid w:val="009E4A0B"/>
    <w:rsid w:val="009E4CEF"/>
    <w:rsid w:val="009E6689"/>
    <w:rsid w:val="009E7E59"/>
    <w:rsid w:val="009F051B"/>
    <w:rsid w:val="009F0EF6"/>
    <w:rsid w:val="009F1246"/>
    <w:rsid w:val="009F1B4F"/>
    <w:rsid w:val="009F1E61"/>
    <w:rsid w:val="009F24FA"/>
    <w:rsid w:val="009F28E2"/>
    <w:rsid w:val="009F2C0A"/>
    <w:rsid w:val="009F3303"/>
    <w:rsid w:val="009F38B5"/>
    <w:rsid w:val="009F491D"/>
    <w:rsid w:val="009F5394"/>
    <w:rsid w:val="009F69B1"/>
    <w:rsid w:val="009F7383"/>
    <w:rsid w:val="009F7CFE"/>
    <w:rsid w:val="009F7D1F"/>
    <w:rsid w:val="00A00B83"/>
    <w:rsid w:val="00A00D75"/>
    <w:rsid w:val="00A01418"/>
    <w:rsid w:val="00A02E0B"/>
    <w:rsid w:val="00A03488"/>
    <w:rsid w:val="00A043BE"/>
    <w:rsid w:val="00A0526E"/>
    <w:rsid w:val="00A05B55"/>
    <w:rsid w:val="00A05F81"/>
    <w:rsid w:val="00A0674F"/>
    <w:rsid w:val="00A0711B"/>
    <w:rsid w:val="00A0772D"/>
    <w:rsid w:val="00A1002D"/>
    <w:rsid w:val="00A1012F"/>
    <w:rsid w:val="00A1013E"/>
    <w:rsid w:val="00A103D8"/>
    <w:rsid w:val="00A10E9B"/>
    <w:rsid w:val="00A126EE"/>
    <w:rsid w:val="00A12C1E"/>
    <w:rsid w:val="00A13AFC"/>
    <w:rsid w:val="00A147D1"/>
    <w:rsid w:val="00A14C93"/>
    <w:rsid w:val="00A154B8"/>
    <w:rsid w:val="00A15954"/>
    <w:rsid w:val="00A15EA7"/>
    <w:rsid w:val="00A164F8"/>
    <w:rsid w:val="00A1678F"/>
    <w:rsid w:val="00A2016E"/>
    <w:rsid w:val="00A2036F"/>
    <w:rsid w:val="00A2041A"/>
    <w:rsid w:val="00A2165C"/>
    <w:rsid w:val="00A21AAA"/>
    <w:rsid w:val="00A21C0C"/>
    <w:rsid w:val="00A22128"/>
    <w:rsid w:val="00A224EC"/>
    <w:rsid w:val="00A22FA5"/>
    <w:rsid w:val="00A235CE"/>
    <w:rsid w:val="00A243AE"/>
    <w:rsid w:val="00A26D35"/>
    <w:rsid w:val="00A27688"/>
    <w:rsid w:val="00A277A4"/>
    <w:rsid w:val="00A27B17"/>
    <w:rsid w:val="00A27CF4"/>
    <w:rsid w:val="00A27DA2"/>
    <w:rsid w:val="00A3276E"/>
    <w:rsid w:val="00A32B0A"/>
    <w:rsid w:val="00A32B3A"/>
    <w:rsid w:val="00A32BF4"/>
    <w:rsid w:val="00A334ED"/>
    <w:rsid w:val="00A33A22"/>
    <w:rsid w:val="00A344B4"/>
    <w:rsid w:val="00A35214"/>
    <w:rsid w:val="00A36D24"/>
    <w:rsid w:val="00A37037"/>
    <w:rsid w:val="00A374C9"/>
    <w:rsid w:val="00A37898"/>
    <w:rsid w:val="00A37BC9"/>
    <w:rsid w:val="00A37C9F"/>
    <w:rsid w:val="00A4054E"/>
    <w:rsid w:val="00A40929"/>
    <w:rsid w:val="00A40B87"/>
    <w:rsid w:val="00A40EC9"/>
    <w:rsid w:val="00A42207"/>
    <w:rsid w:val="00A423AC"/>
    <w:rsid w:val="00A433FD"/>
    <w:rsid w:val="00A4360E"/>
    <w:rsid w:val="00A43F4D"/>
    <w:rsid w:val="00A44128"/>
    <w:rsid w:val="00A44B35"/>
    <w:rsid w:val="00A45142"/>
    <w:rsid w:val="00A45F0E"/>
    <w:rsid w:val="00A46CF0"/>
    <w:rsid w:val="00A471D1"/>
    <w:rsid w:val="00A4749C"/>
    <w:rsid w:val="00A474AB"/>
    <w:rsid w:val="00A47FC2"/>
    <w:rsid w:val="00A505A3"/>
    <w:rsid w:val="00A51A81"/>
    <w:rsid w:val="00A51E7A"/>
    <w:rsid w:val="00A52714"/>
    <w:rsid w:val="00A53345"/>
    <w:rsid w:val="00A538B9"/>
    <w:rsid w:val="00A5392D"/>
    <w:rsid w:val="00A5392E"/>
    <w:rsid w:val="00A5455B"/>
    <w:rsid w:val="00A55248"/>
    <w:rsid w:val="00A55453"/>
    <w:rsid w:val="00A55B1B"/>
    <w:rsid w:val="00A57B3D"/>
    <w:rsid w:val="00A57E05"/>
    <w:rsid w:val="00A601BB"/>
    <w:rsid w:val="00A6020C"/>
    <w:rsid w:val="00A60555"/>
    <w:rsid w:val="00A62111"/>
    <w:rsid w:val="00A62152"/>
    <w:rsid w:val="00A65B9C"/>
    <w:rsid w:val="00A65BC4"/>
    <w:rsid w:val="00A660DE"/>
    <w:rsid w:val="00A66509"/>
    <w:rsid w:val="00A70F41"/>
    <w:rsid w:val="00A70F67"/>
    <w:rsid w:val="00A70F9C"/>
    <w:rsid w:val="00A714A3"/>
    <w:rsid w:val="00A724CC"/>
    <w:rsid w:val="00A72D44"/>
    <w:rsid w:val="00A73689"/>
    <w:rsid w:val="00A7440C"/>
    <w:rsid w:val="00A752A2"/>
    <w:rsid w:val="00A761DB"/>
    <w:rsid w:val="00A76221"/>
    <w:rsid w:val="00A76CC0"/>
    <w:rsid w:val="00A81292"/>
    <w:rsid w:val="00A82139"/>
    <w:rsid w:val="00A829E5"/>
    <w:rsid w:val="00A83213"/>
    <w:rsid w:val="00A83406"/>
    <w:rsid w:val="00A863FF"/>
    <w:rsid w:val="00A87684"/>
    <w:rsid w:val="00A9060F"/>
    <w:rsid w:val="00A90BFF"/>
    <w:rsid w:val="00A90C6D"/>
    <w:rsid w:val="00A90DE5"/>
    <w:rsid w:val="00A912F2"/>
    <w:rsid w:val="00A91850"/>
    <w:rsid w:val="00A91A85"/>
    <w:rsid w:val="00A91E4B"/>
    <w:rsid w:val="00A930AD"/>
    <w:rsid w:val="00A9359A"/>
    <w:rsid w:val="00A93ECA"/>
    <w:rsid w:val="00A940C3"/>
    <w:rsid w:val="00A941BF"/>
    <w:rsid w:val="00A946F6"/>
    <w:rsid w:val="00A94FA2"/>
    <w:rsid w:val="00A954CE"/>
    <w:rsid w:val="00A955DC"/>
    <w:rsid w:val="00A9716E"/>
    <w:rsid w:val="00A97294"/>
    <w:rsid w:val="00AA04F8"/>
    <w:rsid w:val="00AA07EB"/>
    <w:rsid w:val="00AA0BB8"/>
    <w:rsid w:val="00AA18B1"/>
    <w:rsid w:val="00AA228A"/>
    <w:rsid w:val="00AA2367"/>
    <w:rsid w:val="00AA3068"/>
    <w:rsid w:val="00AA3BD3"/>
    <w:rsid w:val="00AA3F5D"/>
    <w:rsid w:val="00AA47D7"/>
    <w:rsid w:val="00AA5492"/>
    <w:rsid w:val="00AA6245"/>
    <w:rsid w:val="00AA67A6"/>
    <w:rsid w:val="00AA74B6"/>
    <w:rsid w:val="00AA7697"/>
    <w:rsid w:val="00AA7D26"/>
    <w:rsid w:val="00AA7F1D"/>
    <w:rsid w:val="00AA7F84"/>
    <w:rsid w:val="00AB03B2"/>
    <w:rsid w:val="00AB0709"/>
    <w:rsid w:val="00AB0E1B"/>
    <w:rsid w:val="00AB1F13"/>
    <w:rsid w:val="00AB3E56"/>
    <w:rsid w:val="00AB3F3A"/>
    <w:rsid w:val="00AB5849"/>
    <w:rsid w:val="00AB58B4"/>
    <w:rsid w:val="00AB5B67"/>
    <w:rsid w:val="00AB6447"/>
    <w:rsid w:val="00AB6A52"/>
    <w:rsid w:val="00AB7542"/>
    <w:rsid w:val="00AB7E77"/>
    <w:rsid w:val="00AC01FB"/>
    <w:rsid w:val="00AC1F37"/>
    <w:rsid w:val="00AC24D5"/>
    <w:rsid w:val="00AC26CB"/>
    <w:rsid w:val="00AC2771"/>
    <w:rsid w:val="00AC3433"/>
    <w:rsid w:val="00AC361B"/>
    <w:rsid w:val="00AC4541"/>
    <w:rsid w:val="00AC4686"/>
    <w:rsid w:val="00AC513D"/>
    <w:rsid w:val="00AC591C"/>
    <w:rsid w:val="00AC6B1D"/>
    <w:rsid w:val="00AC72DE"/>
    <w:rsid w:val="00AC7721"/>
    <w:rsid w:val="00AC7AAE"/>
    <w:rsid w:val="00AC7BF6"/>
    <w:rsid w:val="00AD0A5F"/>
    <w:rsid w:val="00AD0E0A"/>
    <w:rsid w:val="00AD14B0"/>
    <w:rsid w:val="00AD1AC6"/>
    <w:rsid w:val="00AD2290"/>
    <w:rsid w:val="00AD3161"/>
    <w:rsid w:val="00AD32FB"/>
    <w:rsid w:val="00AD35DC"/>
    <w:rsid w:val="00AD3824"/>
    <w:rsid w:val="00AD3EB3"/>
    <w:rsid w:val="00AD464C"/>
    <w:rsid w:val="00AD4890"/>
    <w:rsid w:val="00AD4F04"/>
    <w:rsid w:val="00AD6334"/>
    <w:rsid w:val="00AD6A1A"/>
    <w:rsid w:val="00AD6C05"/>
    <w:rsid w:val="00AD7CBB"/>
    <w:rsid w:val="00AE0265"/>
    <w:rsid w:val="00AE0D95"/>
    <w:rsid w:val="00AE26E5"/>
    <w:rsid w:val="00AE3E72"/>
    <w:rsid w:val="00AE4A05"/>
    <w:rsid w:val="00AE4BCE"/>
    <w:rsid w:val="00AE4CCF"/>
    <w:rsid w:val="00AE6290"/>
    <w:rsid w:val="00AE637D"/>
    <w:rsid w:val="00AE69BE"/>
    <w:rsid w:val="00AE74C3"/>
    <w:rsid w:val="00AE750E"/>
    <w:rsid w:val="00AE7996"/>
    <w:rsid w:val="00AF0278"/>
    <w:rsid w:val="00AF065D"/>
    <w:rsid w:val="00AF0986"/>
    <w:rsid w:val="00AF0BF7"/>
    <w:rsid w:val="00AF0C0E"/>
    <w:rsid w:val="00AF272D"/>
    <w:rsid w:val="00AF2FD7"/>
    <w:rsid w:val="00AF3802"/>
    <w:rsid w:val="00AF5615"/>
    <w:rsid w:val="00AF7173"/>
    <w:rsid w:val="00AF741F"/>
    <w:rsid w:val="00AF77DA"/>
    <w:rsid w:val="00B00F98"/>
    <w:rsid w:val="00B0180D"/>
    <w:rsid w:val="00B01DE7"/>
    <w:rsid w:val="00B020EF"/>
    <w:rsid w:val="00B026D2"/>
    <w:rsid w:val="00B02A32"/>
    <w:rsid w:val="00B03055"/>
    <w:rsid w:val="00B03E71"/>
    <w:rsid w:val="00B04493"/>
    <w:rsid w:val="00B0519E"/>
    <w:rsid w:val="00B0602C"/>
    <w:rsid w:val="00B0657D"/>
    <w:rsid w:val="00B07EF5"/>
    <w:rsid w:val="00B1005C"/>
    <w:rsid w:val="00B1122F"/>
    <w:rsid w:val="00B112DC"/>
    <w:rsid w:val="00B115B5"/>
    <w:rsid w:val="00B11906"/>
    <w:rsid w:val="00B13006"/>
    <w:rsid w:val="00B13FFD"/>
    <w:rsid w:val="00B141CB"/>
    <w:rsid w:val="00B143BD"/>
    <w:rsid w:val="00B14727"/>
    <w:rsid w:val="00B14818"/>
    <w:rsid w:val="00B1587F"/>
    <w:rsid w:val="00B15F2F"/>
    <w:rsid w:val="00B211AA"/>
    <w:rsid w:val="00B21E7D"/>
    <w:rsid w:val="00B22336"/>
    <w:rsid w:val="00B228B2"/>
    <w:rsid w:val="00B22D5C"/>
    <w:rsid w:val="00B22F8C"/>
    <w:rsid w:val="00B2372B"/>
    <w:rsid w:val="00B23E20"/>
    <w:rsid w:val="00B2400E"/>
    <w:rsid w:val="00B24372"/>
    <w:rsid w:val="00B24940"/>
    <w:rsid w:val="00B24FC8"/>
    <w:rsid w:val="00B25270"/>
    <w:rsid w:val="00B25DC4"/>
    <w:rsid w:val="00B26746"/>
    <w:rsid w:val="00B2706C"/>
    <w:rsid w:val="00B3170B"/>
    <w:rsid w:val="00B32276"/>
    <w:rsid w:val="00B32363"/>
    <w:rsid w:val="00B330A8"/>
    <w:rsid w:val="00B332B9"/>
    <w:rsid w:val="00B335F1"/>
    <w:rsid w:val="00B34C09"/>
    <w:rsid w:val="00B34CE7"/>
    <w:rsid w:val="00B36A2A"/>
    <w:rsid w:val="00B36AFB"/>
    <w:rsid w:val="00B36FCD"/>
    <w:rsid w:val="00B370CA"/>
    <w:rsid w:val="00B37358"/>
    <w:rsid w:val="00B37683"/>
    <w:rsid w:val="00B379C9"/>
    <w:rsid w:val="00B40542"/>
    <w:rsid w:val="00B40F74"/>
    <w:rsid w:val="00B42A43"/>
    <w:rsid w:val="00B42C43"/>
    <w:rsid w:val="00B43338"/>
    <w:rsid w:val="00B43509"/>
    <w:rsid w:val="00B43691"/>
    <w:rsid w:val="00B45468"/>
    <w:rsid w:val="00B457DD"/>
    <w:rsid w:val="00B46914"/>
    <w:rsid w:val="00B471F0"/>
    <w:rsid w:val="00B4798F"/>
    <w:rsid w:val="00B507FA"/>
    <w:rsid w:val="00B5184B"/>
    <w:rsid w:val="00B518F6"/>
    <w:rsid w:val="00B51C6C"/>
    <w:rsid w:val="00B535B6"/>
    <w:rsid w:val="00B539B2"/>
    <w:rsid w:val="00B53C41"/>
    <w:rsid w:val="00B54B32"/>
    <w:rsid w:val="00B55358"/>
    <w:rsid w:val="00B5535D"/>
    <w:rsid w:val="00B55E1D"/>
    <w:rsid w:val="00B56F24"/>
    <w:rsid w:val="00B57A1D"/>
    <w:rsid w:val="00B57FF0"/>
    <w:rsid w:val="00B6027F"/>
    <w:rsid w:val="00B61295"/>
    <w:rsid w:val="00B618BC"/>
    <w:rsid w:val="00B618F3"/>
    <w:rsid w:val="00B64CE2"/>
    <w:rsid w:val="00B64E8E"/>
    <w:rsid w:val="00B65797"/>
    <w:rsid w:val="00B66542"/>
    <w:rsid w:val="00B66EA3"/>
    <w:rsid w:val="00B677BC"/>
    <w:rsid w:val="00B7037C"/>
    <w:rsid w:val="00B70B47"/>
    <w:rsid w:val="00B714A4"/>
    <w:rsid w:val="00B71758"/>
    <w:rsid w:val="00B7271F"/>
    <w:rsid w:val="00B73230"/>
    <w:rsid w:val="00B7698D"/>
    <w:rsid w:val="00B77414"/>
    <w:rsid w:val="00B77888"/>
    <w:rsid w:val="00B80D8A"/>
    <w:rsid w:val="00B815F6"/>
    <w:rsid w:val="00B817A9"/>
    <w:rsid w:val="00B81833"/>
    <w:rsid w:val="00B82B58"/>
    <w:rsid w:val="00B847DE"/>
    <w:rsid w:val="00B849DB"/>
    <w:rsid w:val="00B84A4D"/>
    <w:rsid w:val="00B84E13"/>
    <w:rsid w:val="00B8514E"/>
    <w:rsid w:val="00B85232"/>
    <w:rsid w:val="00B85312"/>
    <w:rsid w:val="00B85BB4"/>
    <w:rsid w:val="00B8649E"/>
    <w:rsid w:val="00B865F5"/>
    <w:rsid w:val="00B869DA"/>
    <w:rsid w:val="00B86C3E"/>
    <w:rsid w:val="00B874ED"/>
    <w:rsid w:val="00B878DE"/>
    <w:rsid w:val="00B87B80"/>
    <w:rsid w:val="00B87D56"/>
    <w:rsid w:val="00B90C15"/>
    <w:rsid w:val="00B92681"/>
    <w:rsid w:val="00B928FD"/>
    <w:rsid w:val="00B93407"/>
    <w:rsid w:val="00B934BA"/>
    <w:rsid w:val="00B943BD"/>
    <w:rsid w:val="00B946F6"/>
    <w:rsid w:val="00B94DDF"/>
    <w:rsid w:val="00B94EC3"/>
    <w:rsid w:val="00B951B2"/>
    <w:rsid w:val="00B95E97"/>
    <w:rsid w:val="00B96432"/>
    <w:rsid w:val="00B9779D"/>
    <w:rsid w:val="00B97F43"/>
    <w:rsid w:val="00BA120E"/>
    <w:rsid w:val="00BA222D"/>
    <w:rsid w:val="00BA2AD1"/>
    <w:rsid w:val="00BA3F3F"/>
    <w:rsid w:val="00BA4315"/>
    <w:rsid w:val="00BA4482"/>
    <w:rsid w:val="00BA47E5"/>
    <w:rsid w:val="00BA48A3"/>
    <w:rsid w:val="00BA5E02"/>
    <w:rsid w:val="00BA67F0"/>
    <w:rsid w:val="00BA698A"/>
    <w:rsid w:val="00BA787A"/>
    <w:rsid w:val="00BA7B33"/>
    <w:rsid w:val="00BB0788"/>
    <w:rsid w:val="00BB12DA"/>
    <w:rsid w:val="00BB170F"/>
    <w:rsid w:val="00BB1A4C"/>
    <w:rsid w:val="00BB22A6"/>
    <w:rsid w:val="00BB253E"/>
    <w:rsid w:val="00BB346B"/>
    <w:rsid w:val="00BB39FD"/>
    <w:rsid w:val="00BB4267"/>
    <w:rsid w:val="00BB5026"/>
    <w:rsid w:val="00BB5F16"/>
    <w:rsid w:val="00BB7117"/>
    <w:rsid w:val="00BB7214"/>
    <w:rsid w:val="00BB7D4F"/>
    <w:rsid w:val="00BB7DA7"/>
    <w:rsid w:val="00BC086E"/>
    <w:rsid w:val="00BC2437"/>
    <w:rsid w:val="00BC27F0"/>
    <w:rsid w:val="00BC2FAE"/>
    <w:rsid w:val="00BC311E"/>
    <w:rsid w:val="00BC43B2"/>
    <w:rsid w:val="00BC4850"/>
    <w:rsid w:val="00BC4B36"/>
    <w:rsid w:val="00BC557A"/>
    <w:rsid w:val="00BC579A"/>
    <w:rsid w:val="00BC5896"/>
    <w:rsid w:val="00BC5B8E"/>
    <w:rsid w:val="00BC70CE"/>
    <w:rsid w:val="00BC7126"/>
    <w:rsid w:val="00BD0DEB"/>
    <w:rsid w:val="00BD1418"/>
    <w:rsid w:val="00BD141F"/>
    <w:rsid w:val="00BD17A2"/>
    <w:rsid w:val="00BD2223"/>
    <w:rsid w:val="00BD39B8"/>
    <w:rsid w:val="00BD3FD3"/>
    <w:rsid w:val="00BD4DEC"/>
    <w:rsid w:val="00BD5854"/>
    <w:rsid w:val="00BD61D8"/>
    <w:rsid w:val="00BD7FA9"/>
    <w:rsid w:val="00BE06C3"/>
    <w:rsid w:val="00BE1538"/>
    <w:rsid w:val="00BE17F2"/>
    <w:rsid w:val="00BE1A31"/>
    <w:rsid w:val="00BE1B5C"/>
    <w:rsid w:val="00BE2434"/>
    <w:rsid w:val="00BE38CD"/>
    <w:rsid w:val="00BE3F8A"/>
    <w:rsid w:val="00BE426E"/>
    <w:rsid w:val="00BE4A4E"/>
    <w:rsid w:val="00BE5BC7"/>
    <w:rsid w:val="00BE6AA5"/>
    <w:rsid w:val="00BF0156"/>
    <w:rsid w:val="00BF04D3"/>
    <w:rsid w:val="00BF0860"/>
    <w:rsid w:val="00BF1A47"/>
    <w:rsid w:val="00BF1BD9"/>
    <w:rsid w:val="00BF205B"/>
    <w:rsid w:val="00BF27E9"/>
    <w:rsid w:val="00BF298D"/>
    <w:rsid w:val="00BF299F"/>
    <w:rsid w:val="00BF596C"/>
    <w:rsid w:val="00BF61D8"/>
    <w:rsid w:val="00C00027"/>
    <w:rsid w:val="00C0010B"/>
    <w:rsid w:val="00C00A11"/>
    <w:rsid w:val="00C00FE1"/>
    <w:rsid w:val="00C0146B"/>
    <w:rsid w:val="00C016CA"/>
    <w:rsid w:val="00C0297C"/>
    <w:rsid w:val="00C02B0F"/>
    <w:rsid w:val="00C02F5D"/>
    <w:rsid w:val="00C02FA3"/>
    <w:rsid w:val="00C03629"/>
    <w:rsid w:val="00C03AE7"/>
    <w:rsid w:val="00C04390"/>
    <w:rsid w:val="00C05277"/>
    <w:rsid w:val="00C05A8D"/>
    <w:rsid w:val="00C05CC5"/>
    <w:rsid w:val="00C06ADC"/>
    <w:rsid w:val="00C103F7"/>
    <w:rsid w:val="00C10AFD"/>
    <w:rsid w:val="00C11D6F"/>
    <w:rsid w:val="00C1309B"/>
    <w:rsid w:val="00C132E3"/>
    <w:rsid w:val="00C13DF3"/>
    <w:rsid w:val="00C1447A"/>
    <w:rsid w:val="00C14B20"/>
    <w:rsid w:val="00C1502F"/>
    <w:rsid w:val="00C15074"/>
    <w:rsid w:val="00C15AB2"/>
    <w:rsid w:val="00C16907"/>
    <w:rsid w:val="00C16CDD"/>
    <w:rsid w:val="00C17923"/>
    <w:rsid w:val="00C200CE"/>
    <w:rsid w:val="00C2026E"/>
    <w:rsid w:val="00C20D78"/>
    <w:rsid w:val="00C2177C"/>
    <w:rsid w:val="00C2202D"/>
    <w:rsid w:val="00C22B0F"/>
    <w:rsid w:val="00C22E49"/>
    <w:rsid w:val="00C23B5D"/>
    <w:rsid w:val="00C23EBF"/>
    <w:rsid w:val="00C24301"/>
    <w:rsid w:val="00C24EA4"/>
    <w:rsid w:val="00C26780"/>
    <w:rsid w:val="00C26D8A"/>
    <w:rsid w:val="00C26F94"/>
    <w:rsid w:val="00C30A1B"/>
    <w:rsid w:val="00C314AA"/>
    <w:rsid w:val="00C318EC"/>
    <w:rsid w:val="00C3214D"/>
    <w:rsid w:val="00C32444"/>
    <w:rsid w:val="00C32F18"/>
    <w:rsid w:val="00C34035"/>
    <w:rsid w:val="00C36148"/>
    <w:rsid w:val="00C40E1A"/>
    <w:rsid w:val="00C412EF"/>
    <w:rsid w:val="00C41616"/>
    <w:rsid w:val="00C41ABA"/>
    <w:rsid w:val="00C428E3"/>
    <w:rsid w:val="00C42A2D"/>
    <w:rsid w:val="00C42BED"/>
    <w:rsid w:val="00C44DF9"/>
    <w:rsid w:val="00C44ECF"/>
    <w:rsid w:val="00C450CE"/>
    <w:rsid w:val="00C4582C"/>
    <w:rsid w:val="00C469AD"/>
    <w:rsid w:val="00C50CA2"/>
    <w:rsid w:val="00C51870"/>
    <w:rsid w:val="00C51E66"/>
    <w:rsid w:val="00C52CD5"/>
    <w:rsid w:val="00C530D6"/>
    <w:rsid w:val="00C5313A"/>
    <w:rsid w:val="00C53521"/>
    <w:rsid w:val="00C53C0D"/>
    <w:rsid w:val="00C5402F"/>
    <w:rsid w:val="00C55F75"/>
    <w:rsid w:val="00C560E0"/>
    <w:rsid w:val="00C560F3"/>
    <w:rsid w:val="00C5626E"/>
    <w:rsid w:val="00C56415"/>
    <w:rsid w:val="00C56AEE"/>
    <w:rsid w:val="00C575C2"/>
    <w:rsid w:val="00C57917"/>
    <w:rsid w:val="00C5791F"/>
    <w:rsid w:val="00C60237"/>
    <w:rsid w:val="00C60D37"/>
    <w:rsid w:val="00C60D3C"/>
    <w:rsid w:val="00C61430"/>
    <w:rsid w:val="00C63B0D"/>
    <w:rsid w:val="00C63C26"/>
    <w:rsid w:val="00C641B0"/>
    <w:rsid w:val="00C655F8"/>
    <w:rsid w:val="00C6782A"/>
    <w:rsid w:val="00C70CB7"/>
    <w:rsid w:val="00C717F7"/>
    <w:rsid w:val="00C733E9"/>
    <w:rsid w:val="00C7418D"/>
    <w:rsid w:val="00C745F7"/>
    <w:rsid w:val="00C74869"/>
    <w:rsid w:val="00C75117"/>
    <w:rsid w:val="00C75ED3"/>
    <w:rsid w:val="00C7642F"/>
    <w:rsid w:val="00C764EB"/>
    <w:rsid w:val="00C76E16"/>
    <w:rsid w:val="00C779FB"/>
    <w:rsid w:val="00C77F11"/>
    <w:rsid w:val="00C8013C"/>
    <w:rsid w:val="00C80C67"/>
    <w:rsid w:val="00C81357"/>
    <w:rsid w:val="00C81A44"/>
    <w:rsid w:val="00C82E5D"/>
    <w:rsid w:val="00C8343B"/>
    <w:rsid w:val="00C838F7"/>
    <w:rsid w:val="00C83958"/>
    <w:rsid w:val="00C848D9"/>
    <w:rsid w:val="00C84E27"/>
    <w:rsid w:val="00C85295"/>
    <w:rsid w:val="00C85C37"/>
    <w:rsid w:val="00C90C51"/>
    <w:rsid w:val="00C90E72"/>
    <w:rsid w:val="00C915C9"/>
    <w:rsid w:val="00C9212D"/>
    <w:rsid w:val="00C92327"/>
    <w:rsid w:val="00C930C7"/>
    <w:rsid w:val="00C932BF"/>
    <w:rsid w:val="00C932DA"/>
    <w:rsid w:val="00C9350D"/>
    <w:rsid w:val="00C93786"/>
    <w:rsid w:val="00C937D2"/>
    <w:rsid w:val="00C93C39"/>
    <w:rsid w:val="00C958AB"/>
    <w:rsid w:val="00C96660"/>
    <w:rsid w:val="00C96832"/>
    <w:rsid w:val="00C96F1A"/>
    <w:rsid w:val="00C97370"/>
    <w:rsid w:val="00CA036F"/>
    <w:rsid w:val="00CA0AF5"/>
    <w:rsid w:val="00CA1E6D"/>
    <w:rsid w:val="00CA2A81"/>
    <w:rsid w:val="00CA2F43"/>
    <w:rsid w:val="00CA3020"/>
    <w:rsid w:val="00CA3368"/>
    <w:rsid w:val="00CA3589"/>
    <w:rsid w:val="00CA49C1"/>
    <w:rsid w:val="00CA5246"/>
    <w:rsid w:val="00CA554E"/>
    <w:rsid w:val="00CA65B7"/>
    <w:rsid w:val="00CB0261"/>
    <w:rsid w:val="00CB0BF5"/>
    <w:rsid w:val="00CB0F78"/>
    <w:rsid w:val="00CB16D3"/>
    <w:rsid w:val="00CB18A1"/>
    <w:rsid w:val="00CB1B6D"/>
    <w:rsid w:val="00CB1C24"/>
    <w:rsid w:val="00CB25C1"/>
    <w:rsid w:val="00CB2C33"/>
    <w:rsid w:val="00CB2F9C"/>
    <w:rsid w:val="00CB3307"/>
    <w:rsid w:val="00CB3835"/>
    <w:rsid w:val="00CB4E17"/>
    <w:rsid w:val="00CB4E96"/>
    <w:rsid w:val="00CB5D6A"/>
    <w:rsid w:val="00CB63D0"/>
    <w:rsid w:val="00CB6C15"/>
    <w:rsid w:val="00CB7560"/>
    <w:rsid w:val="00CB76D0"/>
    <w:rsid w:val="00CB7B4F"/>
    <w:rsid w:val="00CB7D75"/>
    <w:rsid w:val="00CC0D89"/>
    <w:rsid w:val="00CC0F94"/>
    <w:rsid w:val="00CC1168"/>
    <w:rsid w:val="00CC2255"/>
    <w:rsid w:val="00CC24B4"/>
    <w:rsid w:val="00CC2F0A"/>
    <w:rsid w:val="00CC3EB1"/>
    <w:rsid w:val="00CC493E"/>
    <w:rsid w:val="00CC5595"/>
    <w:rsid w:val="00CC5C56"/>
    <w:rsid w:val="00CC6050"/>
    <w:rsid w:val="00CC6896"/>
    <w:rsid w:val="00CC6F0A"/>
    <w:rsid w:val="00CC7973"/>
    <w:rsid w:val="00CC7A18"/>
    <w:rsid w:val="00CC7B07"/>
    <w:rsid w:val="00CC7E3D"/>
    <w:rsid w:val="00CD00EA"/>
    <w:rsid w:val="00CD204B"/>
    <w:rsid w:val="00CD245A"/>
    <w:rsid w:val="00CD2633"/>
    <w:rsid w:val="00CD3D1E"/>
    <w:rsid w:val="00CD4181"/>
    <w:rsid w:val="00CD4AB2"/>
    <w:rsid w:val="00CD591D"/>
    <w:rsid w:val="00CD5DBB"/>
    <w:rsid w:val="00CE1AA7"/>
    <w:rsid w:val="00CE1FC6"/>
    <w:rsid w:val="00CE2AD5"/>
    <w:rsid w:val="00CE3D2A"/>
    <w:rsid w:val="00CE4578"/>
    <w:rsid w:val="00CE49F3"/>
    <w:rsid w:val="00CE4DEE"/>
    <w:rsid w:val="00CE4E94"/>
    <w:rsid w:val="00CE4FC1"/>
    <w:rsid w:val="00CE5FF7"/>
    <w:rsid w:val="00CE73AA"/>
    <w:rsid w:val="00CE7D99"/>
    <w:rsid w:val="00CF0733"/>
    <w:rsid w:val="00CF0DBD"/>
    <w:rsid w:val="00CF0EED"/>
    <w:rsid w:val="00CF1069"/>
    <w:rsid w:val="00CF150B"/>
    <w:rsid w:val="00CF2139"/>
    <w:rsid w:val="00CF27B6"/>
    <w:rsid w:val="00CF4107"/>
    <w:rsid w:val="00CF41F1"/>
    <w:rsid w:val="00CF4265"/>
    <w:rsid w:val="00CF6512"/>
    <w:rsid w:val="00CF6E1E"/>
    <w:rsid w:val="00CF7944"/>
    <w:rsid w:val="00D00196"/>
    <w:rsid w:val="00D010EE"/>
    <w:rsid w:val="00D012D6"/>
    <w:rsid w:val="00D022C1"/>
    <w:rsid w:val="00D022F2"/>
    <w:rsid w:val="00D02409"/>
    <w:rsid w:val="00D03473"/>
    <w:rsid w:val="00D03684"/>
    <w:rsid w:val="00D05388"/>
    <w:rsid w:val="00D05678"/>
    <w:rsid w:val="00D05E54"/>
    <w:rsid w:val="00D05FBD"/>
    <w:rsid w:val="00D06807"/>
    <w:rsid w:val="00D102A3"/>
    <w:rsid w:val="00D10C00"/>
    <w:rsid w:val="00D1341E"/>
    <w:rsid w:val="00D13B78"/>
    <w:rsid w:val="00D14BC3"/>
    <w:rsid w:val="00D1565A"/>
    <w:rsid w:val="00D15A5F"/>
    <w:rsid w:val="00D16AA6"/>
    <w:rsid w:val="00D17E2A"/>
    <w:rsid w:val="00D20ABB"/>
    <w:rsid w:val="00D20FDA"/>
    <w:rsid w:val="00D21154"/>
    <w:rsid w:val="00D21630"/>
    <w:rsid w:val="00D221F5"/>
    <w:rsid w:val="00D2278B"/>
    <w:rsid w:val="00D2351F"/>
    <w:rsid w:val="00D239A1"/>
    <w:rsid w:val="00D23F63"/>
    <w:rsid w:val="00D24F33"/>
    <w:rsid w:val="00D256A6"/>
    <w:rsid w:val="00D258B4"/>
    <w:rsid w:val="00D263C9"/>
    <w:rsid w:val="00D278A8"/>
    <w:rsid w:val="00D30130"/>
    <w:rsid w:val="00D30CCF"/>
    <w:rsid w:val="00D30F7B"/>
    <w:rsid w:val="00D316F4"/>
    <w:rsid w:val="00D31D69"/>
    <w:rsid w:val="00D3223B"/>
    <w:rsid w:val="00D32529"/>
    <w:rsid w:val="00D326ED"/>
    <w:rsid w:val="00D337B9"/>
    <w:rsid w:val="00D33BDB"/>
    <w:rsid w:val="00D3443B"/>
    <w:rsid w:val="00D354FF"/>
    <w:rsid w:val="00D35F2F"/>
    <w:rsid w:val="00D37284"/>
    <w:rsid w:val="00D37BBF"/>
    <w:rsid w:val="00D37BD1"/>
    <w:rsid w:val="00D403EA"/>
    <w:rsid w:val="00D4191A"/>
    <w:rsid w:val="00D427C9"/>
    <w:rsid w:val="00D42911"/>
    <w:rsid w:val="00D44919"/>
    <w:rsid w:val="00D45361"/>
    <w:rsid w:val="00D453FC"/>
    <w:rsid w:val="00D4618B"/>
    <w:rsid w:val="00D4728E"/>
    <w:rsid w:val="00D50072"/>
    <w:rsid w:val="00D506DA"/>
    <w:rsid w:val="00D507ED"/>
    <w:rsid w:val="00D50EBF"/>
    <w:rsid w:val="00D51C53"/>
    <w:rsid w:val="00D5272D"/>
    <w:rsid w:val="00D52CD5"/>
    <w:rsid w:val="00D5398D"/>
    <w:rsid w:val="00D53F3C"/>
    <w:rsid w:val="00D555A3"/>
    <w:rsid w:val="00D55BF0"/>
    <w:rsid w:val="00D55C44"/>
    <w:rsid w:val="00D561D6"/>
    <w:rsid w:val="00D563B9"/>
    <w:rsid w:val="00D5656F"/>
    <w:rsid w:val="00D569E2"/>
    <w:rsid w:val="00D60229"/>
    <w:rsid w:val="00D602D1"/>
    <w:rsid w:val="00D60D3F"/>
    <w:rsid w:val="00D62B83"/>
    <w:rsid w:val="00D62ECC"/>
    <w:rsid w:val="00D62FE8"/>
    <w:rsid w:val="00D640C4"/>
    <w:rsid w:val="00D64966"/>
    <w:rsid w:val="00D65F76"/>
    <w:rsid w:val="00D664AE"/>
    <w:rsid w:val="00D70D49"/>
    <w:rsid w:val="00D714C2"/>
    <w:rsid w:val="00D71C8C"/>
    <w:rsid w:val="00D743E4"/>
    <w:rsid w:val="00D7491B"/>
    <w:rsid w:val="00D74E7E"/>
    <w:rsid w:val="00D75843"/>
    <w:rsid w:val="00D758C4"/>
    <w:rsid w:val="00D7697B"/>
    <w:rsid w:val="00D77E98"/>
    <w:rsid w:val="00D80327"/>
    <w:rsid w:val="00D8223D"/>
    <w:rsid w:val="00D83692"/>
    <w:rsid w:val="00D8562D"/>
    <w:rsid w:val="00D85DE7"/>
    <w:rsid w:val="00D8655A"/>
    <w:rsid w:val="00D86AE0"/>
    <w:rsid w:val="00D86C17"/>
    <w:rsid w:val="00D90680"/>
    <w:rsid w:val="00D908B9"/>
    <w:rsid w:val="00D90B79"/>
    <w:rsid w:val="00D90DFE"/>
    <w:rsid w:val="00D91B1A"/>
    <w:rsid w:val="00D91E05"/>
    <w:rsid w:val="00D93318"/>
    <w:rsid w:val="00D943F9"/>
    <w:rsid w:val="00D95AE7"/>
    <w:rsid w:val="00D95D44"/>
    <w:rsid w:val="00D963C4"/>
    <w:rsid w:val="00D968FF"/>
    <w:rsid w:val="00D97EB8"/>
    <w:rsid w:val="00D97FE8"/>
    <w:rsid w:val="00DA0FC8"/>
    <w:rsid w:val="00DA16C0"/>
    <w:rsid w:val="00DA1B24"/>
    <w:rsid w:val="00DA22DB"/>
    <w:rsid w:val="00DA46E9"/>
    <w:rsid w:val="00DA63F8"/>
    <w:rsid w:val="00DA6499"/>
    <w:rsid w:val="00DA673A"/>
    <w:rsid w:val="00DA69E6"/>
    <w:rsid w:val="00DA729D"/>
    <w:rsid w:val="00DA78D8"/>
    <w:rsid w:val="00DA7EA2"/>
    <w:rsid w:val="00DB01AB"/>
    <w:rsid w:val="00DB09C4"/>
    <w:rsid w:val="00DB09F8"/>
    <w:rsid w:val="00DB0BDD"/>
    <w:rsid w:val="00DB12C4"/>
    <w:rsid w:val="00DB1451"/>
    <w:rsid w:val="00DB18FB"/>
    <w:rsid w:val="00DB1FA1"/>
    <w:rsid w:val="00DB6520"/>
    <w:rsid w:val="00DB6B26"/>
    <w:rsid w:val="00DB7B9E"/>
    <w:rsid w:val="00DC09BA"/>
    <w:rsid w:val="00DC1720"/>
    <w:rsid w:val="00DC1C9A"/>
    <w:rsid w:val="00DC3BFD"/>
    <w:rsid w:val="00DC3C6F"/>
    <w:rsid w:val="00DC40BB"/>
    <w:rsid w:val="00DC44FA"/>
    <w:rsid w:val="00DC5414"/>
    <w:rsid w:val="00DC5BDB"/>
    <w:rsid w:val="00DC69FC"/>
    <w:rsid w:val="00DD04C3"/>
    <w:rsid w:val="00DD0989"/>
    <w:rsid w:val="00DD0B51"/>
    <w:rsid w:val="00DD2008"/>
    <w:rsid w:val="00DD2280"/>
    <w:rsid w:val="00DD569F"/>
    <w:rsid w:val="00DD5A3A"/>
    <w:rsid w:val="00DD6800"/>
    <w:rsid w:val="00DD6D13"/>
    <w:rsid w:val="00DD7506"/>
    <w:rsid w:val="00DE070D"/>
    <w:rsid w:val="00DE110B"/>
    <w:rsid w:val="00DE11C7"/>
    <w:rsid w:val="00DE162A"/>
    <w:rsid w:val="00DE19F8"/>
    <w:rsid w:val="00DE1F28"/>
    <w:rsid w:val="00DE2163"/>
    <w:rsid w:val="00DE25AE"/>
    <w:rsid w:val="00DE2835"/>
    <w:rsid w:val="00DE2E25"/>
    <w:rsid w:val="00DE3B87"/>
    <w:rsid w:val="00DE3FE4"/>
    <w:rsid w:val="00DE4E42"/>
    <w:rsid w:val="00DE58CE"/>
    <w:rsid w:val="00DE793D"/>
    <w:rsid w:val="00DF04F3"/>
    <w:rsid w:val="00DF095C"/>
    <w:rsid w:val="00DF1FDF"/>
    <w:rsid w:val="00DF24CB"/>
    <w:rsid w:val="00DF27D8"/>
    <w:rsid w:val="00DF29FF"/>
    <w:rsid w:val="00DF2C39"/>
    <w:rsid w:val="00DF2C93"/>
    <w:rsid w:val="00DF2F5F"/>
    <w:rsid w:val="00DF37D8"/>
    <w:rsid w:val="00DF438B"/>
    <w:rsid w:val="00DF43CD"/>
    <w:rsid w:val="00DF4C6B"/>
    <w:rsid w:val="00DF50E9"/>
    <w:rsid w:val="00DF5888"/>
    <w:rsid w:val="00DF5C96"/>
    <w:rsid w:val="00DF611D"/>
    <w:rsid w:val="00DF73E8"/>
    <w:rsid w:val="00DF7D40"/>
    <w:rsid w:val="00E008CF"/>
    <w:rsid w:val="00E00B37"/>
    <w:rsid w:val="00E01B9B"/>
    <w:rsid w:val="00E01D47"/>
    <w:rsid w:val="00E025F9"/>
    <w:rsid w:val="00E0289B"/>
    <w:rsid w:val="00E0339B"/>
    <w:rsid w:val="00E04085"/>
    <w:rsid w:val="00E04B56"/>
    <w:rsid w:val="00E052AA"/>
    <w:rsid w:val="00E05A7E"/>
    <w:rsid w:val="00E060EE"/>
    <w:rsid w:val="00E064F3"/>
    <w:rsid w:val="00E1043F"/>
    <w:rsid w:val="00E10A28"/>
    <w:rsid w:val="00E1162D"/>
    <w:rsid w:val="00E13A5E"/>
    <w:rsid w:val="00E1435B"/>
    <w:rsid w:val="00E1460A"/>
    <w:rsid w:val="00E14C27"/>
    <w:rsid w:val="00E15862"/>
    <w:rsid w:val="00E164FA"/>
    <w:rsid w:val="00E16B68"/>
    <w:rsid w:val="00E200B8"/>
    <w:rsid w:val="00E229C1"/>
    <w:rsid w:val="00E231C5"/>
    <w:rsid w:val="00E240A5"/>
    <w:rsid w:val="00E260BF"/>
    <w:rsid w:val="00E26AFB"/>
    <w:rsid w:val="00E277F3"/>
    <w:rsid w:val="00E27F2B"/>
    <w:rsid w:val="00E31168"/>
    <w:rsid w:val="00E321EB"/>
    <w:rsid w:val="00E32410"/>
    <w:rsid w:val="00E3257F"/>
    <w:rsid w:val="00E3330A"/>
    <w:rsid w:val="00E33E74"/>
    <w:rsid w:val="00E3433E"/>
    <w:rsid w:val="00E34CDD"/>
    <w:rsid w:val="00E35178"/>
    <w:rsid w:val="00E35B05"/>
    <w:rsid w:val="00E363E0"/>
    <w:rsid w:val="00E3721D"/>
    <w:rsid w:val="00E37D26"/>
    <w:rsid w:val="00E40E9E"/>
    <w:rsid w:val="00E41551"/>
    <w:rsid w:val="00E42496"/>
    <w:rsid w:val="00E42981"/>
    <w:rsid w:val="00E4302D"/>
    <w:rsid w:val="00E44149"/>
    <w:rsid w:val="00E45047"/>
    <w:rsid w:val="00E452EF"/>
    <w:rsid w:val="00E45567"/>
    <w:rsid w:val="00E463CC"/>
    <w:rsid w:val="00E4694B"/>
    <w:rsid w:val="00E4726E"/>
    <w:rsid w:val="00E50228"/>
    <w:rsid w:val="00E50B1A"/>
    <w:rsid w:val="00E50F54"/>
    <w:rsid w:val="00E51885"/>
    <w:rsid w:val="00E51B2E"/>
    <w:rsid w:val="00E5230D"/>
    <w:rsid w:val="00E52AED"/>
    <w:rsid w:val="00E52AF3"/>
    <w:rsid w:val="00E53001"/>
    <w:rsid w:val="00E53BB7"/>
    <w:rsid w:val="00E53C27"/>
    <w:rsid w:val="00E549E9"/>
    <w:rsid w:val="00E54B15"/>
    <w:rsid w:val="00E54EB2"/>
    <w:rsid w:val="00E551F8"/>
    <w:rsid w:val="00E552E7"/>
    <w:rsid w:val="00E555BC"/>
    <w:rsid w:val="00E56BF3"/>
    <w:rsid w:val="00E57DF0"/>
    <w:rsid w:val="00E57F2B"/>
    <w:rsid w:val="00E600E7"/>
    <w:rsid w:val="00E60804"/>
    <w:rsid w:val="00E617C0"/>
    <w:rsid w:val="00E61AE8"/>
    <w:rsid w:val="00E621C4"/>
    <w:rsid w:val="00E62BFB"/>
    <w:rsid w:val="00E62F30"/>
    <w:rsid w:val="00E6349B"/>
    <w:rsid w:val="00E638E2"/>
    <w:rsid w:val="00E63A86"/>
    <w:rsid w:val="00E64C8B"/>
    <w:rsid w:val="00E67E87"/>
    <w:rsid w:val="00E708CF"/>
    <w:rsid w:val="00E716C6"/>
    <w:rsid w:val="00E72391"/>
    <w:rsid w:val="00E73105"/>
    <w:rsid w:val="00E74211"/>
    <w:rsid w:val="00E7448D"/>
    <w:rsid w:val="00E77607"/>
    <w:rsid w:val="00E77A98"/>
    <w:rsid w:val="00E77F09"/>
    <w:rsid w:val="00E802AA"/>
    <w:rsid w:val="00E81239"/>
    <w:rsid w:val="00E81D69"/>
    <w:rsid w:val="00E8229F"/>
    <w:rsid w:val="00E8429F"/>
    <w:rsid w:val="00E85FFE"/>
    <w:rsid w:val="00E863B7"/>
    <w:rsid w:val="00E86F96"/>
    <w:rsid w:val="00E904CC"/>
    <w:rsid w:val="00E90E82"/>
    <w:rsid w:val="00E91ED5"/>
    <w:rsid w:val="00E91FC7"/>
    <w:rsid w:val="00E9285F"/>
    <w:rsid w:val="00E934D8"/>
    <w:rsid w:val="00E94D78"/>
    <w:rsid w:val="00E95C30"/>
    <w:rsid w:val="00E96157"/>
    <w:rsid w:val="00E971C8"/>
    <w:rsid w:val="00E973F8"/>
    <w:rsid w:val="00E975C1"/>
    <w:rsid w:val="00E97DBF"/>
    <w:rsid w:val="00EA01D6"/>
    <w:rsid w:val="00EA0B60"/>
    <w:rsid w:val="00EA26A2"/>
    <w:rsid w:val="00EA3140"/>
    <w:rsid w:val="00EA3B5C"/>
    <w:rsid w:val="00EA4903"/>
    <w:rsid w:val="00EA49BC"/>
    <w:rsid w:val="00EA4C4E"/>
    <w:rsid w:val="00EA4E6D"/>
    <w:rsid w:val="00EA648E"/>
    <w:rsid w:val="00EA6A40"/>
    <w:rsid w:val="00EB0325"/>
    <w:rsid w:val="00EB14FF"/>
    <w:rsid w:val="00EB1A2A"/>
    <w:rsid w:val="00EB1A4D"/>
    <w:rsid w:val="00EB37CC"/>
    <w:rsid w:val="00EB3D1A"/>
    <w:rsid w:val="00EB45E3"/>
    <w:rsid w:val="00EB5ADB"/>
    <w:rsid w:val="00EB6D75"/>
    <w:rsid w:val="00EB7ED6"/>
    <w:rsid w:val="00EC0C12"/>
    <w:rsid w:val="00EC0F12"/>
    <w:rsid w:val="00EC13E9"/>
    <w:rsid w:val="00EC30AC"/>
    <w:rsid w:val="00EC53C8"/>
    <w:rsid w:val="00EC6ADE"/>
    <w:rsid w:val="00EC726D"/>
    <w:rsid w:val="00EC7E9F"/>
    <w:rsid w:val="00ED1DBC"/>
    <w:rsid w:val="00ED2D6C"/>
    <w:rsid w:val="00ED3A00"/>
    <w:rsid w:val="00ED3B4D"/>
    <w:rsid w:val="00ED54A1"/>
    <w:rsid w:val="00ED54CD"/>
    <w:rsid w:val="00ED59F9"/>
    <w:rsid w:val="00ED6144"/>
    <w:rsid w:val="00ED76C3"/>
    <w:rsid w:val="00ED7775"/>
    <w:rsid w:val="00ED7923"/>
    <w:rsid w:val="00ED7AC0"/>
    <w:rsid w:val="00EE0398"/>
    <w:rsid w:val="00EE0812"/>
    <w:rsid w:val="00EE0F3E"/>
    <w:rsid w:val="00EE1CCF"/>
    <w:rsid w:val="00EE3CFE"/>
    <w:rsid w:val="00EE429C"/>
    <w:rsid w:val="00EE44A0"/>
    <w:rsid w:val="00EE4944"/>
    <w:rsid w:val="00EE5FDE"/>
    <w:rsid w:val="00EE7810"/>
    <w:rsid w:val="00EF0013"/>
    <w:rsid w:val="00EF0DD5"/>
    <w:rsid w:val="00EF2E4E"/>
    <w:rsid w:val="00EF2E80"/>
    <w:rsid w:val="00EF3EF9"/>
    <w:rsid w:val="00EF56F4"/>
    <w:rsid w:val="00EF5985"/>
    <w:rsid w:val="00EF5A3F"/>
    <w:rsid w:val="00EF6B2D"/>
    <w:rsid w:val="00EF6C7B"/>
    <w:rsid w:val="00EF6FC6"/>
    <w:rsid w:val="00F00805"/>
    <w:rsid w:val="00F0133A"/>
    <w:rsid w:val="00F01962"/>
    <w:rsid w:val="00F0234E"/>
    <w:rsid w:val="00F02908"/>
    <w:rsid w:val="00F02E4E"/>
    <w:rsid w:val="00F0381F"/>
    <w:rsid w:val="00F03831"/>
    <w:rsid w:val="00F0395B"/>
    <w:rsid w:val="00F03B87"/>
    <w:rsid w:val="00F04A14"/>
    <w:rsid w:val="00F04EEB"/>
    <w:rsid w:val="00F0514A"/>
    <w:rsid w:val="00F051C8"/>
    <w:rsid w:val="00F05DD0"/>
    <w:rsid w:val="00F05DFE"/>
    <w:rsid w:val="00F0662C"/>
    <w:rsid w:val="00F07D50"/>
    <w:rsid w:val="00F10AF1"/>
    <w:rsid w:val="00F11619"/>
    <w:rsid w:val="00F11774"/>
    <w:rsid w:val="00F126DB"/>
    <w:rsid w:val="00F127EF"/>
    <w:rsid w:val="00F12D37"/>
    <w:rsid w:val="00F130B3"/>
    <w:rsid w:val="00F1320B"/>
    <w:rsid w:val="00F139AB"/>
    <w:rsid w:val="00F14EB6"/>
    <w:rsid w:val="00F14EC2"/>
    <w:rsid w:val="00F14F71"/>
    <w:rsid w:val="00F161FD"/>
    <w:rsid w:val="00F165EB"/>
    <w:rsid w:val="00F17397"/>
    <w:rsid w:val="00F20557"/>
    <w:rsid w:val="00F20839"/>
    <w:rsid w:val="00F2091B"/>
    <w:rsid w:val="00F20E27"/>
    <w:rsid w:val="00F22A42"/>
    <w:rsid w:val="00F2391C"/>
    <w:rsid w:val="00F23DD6"/>
    <w:rsid w:val="00F243A2"/>
    <w:rsid w:val="00F26412"/>
    <w:rsid w:val="00F26855"/>
    <w:rsid w:val="00F27973"/>
    <w:rsid w:val="00F308D5"/>
    <w:rsid w:val="00F30F7F"/>
    <w:rsid w:val="00F324C8"/>
    <w:rsid w:val="00F3261B"/>
    <w:rsid w:val="00F336EF"/>
    <w:rsid w:val="00F33846"/>
    <w:rsid w:val="00F33E16"/>
    <w:rsid w:val="00F34902"/>
    <w:rsid w:val="00F34D1F"/>
    <w:rsid w:val="00F35CFE"/>
    <w:rsid w:val="00F37810"/>
    <w:rsid w:val="00F406A6"/>
    <w:rsid w:val="00F40DFC"/>
    <w:rsid w:val="00F416A8"/>
    <w:rsid w:val="00F4220F"/>
    <w:rsid w:val="00F42E07"/>
    <w:rsid w:val="00F432A3"/>
    <w:rsid w:val="00F44AD8"/>
    <w:rsid w:val="00F45854"/>
    <w:rsid w:val="00F45E4B"/>
    <w:rsid w:val="00F45F30"/>
    <w:rsid w:val="00F46BEB"/>
    <w:rsid w:val="00F46F1D"/>
    <w:rsid w:val="00F47AC5"/>
    <w:rsid w:val="00F5031F"/>
    <w:rsid w:val="00F51787"/>
    <w:rsid w:val="00F51849"/>
    <w:rsid w:val="00F52451"/>
    <w:rsid w:val="00F5292B"/>
    <w:rsid w:val="00F53A3E"/>
    <w:rsid w:val="00F53D54"/>
    <w:rsid w:val="00F541C1"/>
    <w:rsid w:val="00F54269"/>
    <w:rsid w:val="00F5534E"/>
    <w:rsid w:val="00F55C90"/>
    <w:rsid w:val="00F560D0"/>
    <w:rsid w:val="00F56375"/>
    <w:rsid w:val="00F56F05"/>
    <w:rsid w:val="00F57996"/>
    <w:rsid w:val="00F602EC"/>
    <w:rsid w:val="00F60408"/>
    <w:rsid w:val="00F60EFA"/>
    <w:rsid w:val="00F6135A"/>
    <w:rsid w:val="00F61739"/>
    <w:rsid w:val="00F61C4D"/>
    <w:rsid w:val="00F61E0E"/>
    <w:rsid w:val="00F63B8B"/>
    <w:rsid w:val="00F643C6"/>
    <w:rsid w:val="00F646B7"/>
    <w:rsid w:val="00F64C04"/>
    <w:rsid w:val="00F64DD6"/>
    <w:rsid w:val="00F6501B"/>
    <w:rsid w:val="00F65B7A"/>
    <w:rsid w:val="00F671BD"/>
    <w:rsid w:val="00F67612"/>
    <w:rsid w:val="00F70B61"/>
    <w:rsid w:val="00F71AEE"/>
    <w:rsid w:val="00F72A2A"/>
    <w:rsid w:val="00F731DF"/>
    <w:rsid w:val="00F7393F"/>
    <w:rsid w:val="00F74759"/>
    <w:rsid w:val="00F763B4"/>
    <w:rsid w:val="00F764B9"/>
    <w:rsid w:val="00F776CB"/>
    <w:rsid w:val="00F7770D"/>
    <w:rsid w:val="00F77A19"/>
    <w:rsid w:val="00F77AE4"/>
    <w:rsid w:val="00F80032"/>
    <w:rsid w:val="00F80122"/>
    <w:rsid w:val="00F80787"/>
    <w:rsid w:val="00F81E53"/>
    <w:rsid w:val="00F81FC8"/>
    <w:rsid w:val="00F8353A"/>
    <w:rsid w:val="00F839AB"/>
    <w:rsid w:val="00F8506D"/>
    <w:rsid w:val="00F85B97"/>
    <w:rsid w:val="00F865F1"/>
    <w:rsid w:val="00F86669"/>
    <w:rsid w:val="00F8787C"/>
    <w:rsid w:val="00F90C67"/>
    <w:rsid w:val="00F91F4A"/>
    <w:rsid w:val="00F924A9"/>
    <w:rsid w:val="00F92962"/>
    <w:rsid w:val="00F92A7A"/>
    <w:rsid w:val="00F92F13"/>
    <w:rsid w:val="00F939A5"/>
    <w:rsid w:val="00F95D18"/>
    <w:rsid w:val="00F96572"/>
    <w:rsid w:val="00F97024"/>
    <w:rsid w:val="00FA0114"/>
    <w:rsid w:val="00FA016E"/>
    <w:rsid w:val="00FA1200"/>
    <w:rsid w:val="00FA17A2"/>
    <w:rsid w:val="00FA1800"/>
    <w:rsid w:val="00FA22ED"/>
    <w:rsid w:val="00FA2751"/>
    <w:rsid w:val="00FA281A"/>
    <w:rsid w:val="00FA2BA7"/>
    <w:rsid w:val="00FA394B"/>
    <w:rsid w:val="00FA58B1"/>
    <w:rsid w:val="00FA5E80"/>
    <w:rsid w:val="00FA612E"/>
    <w:rsid w:val="00FA674F"/>
    <w:rsid w:val="00FA69D8"/>
    <w:rsid w:val="00FA6A07"/>
    <w:rsid w:val="00FA7975"/>
    <w:rsid w:val="00FB0001"/>
    <w:rsid w:val="00FB04D8"/>
    <w:rsid w:val="00FB2541"/>
    <w:rsid w:val="00FB28EA"/>
    <w:rsid w:val="00FB2F21"/>
    <w:rsid w:val="00FB3B76"/>
    <w:rsid w:val="00FB401C"/>
    <w:rsid w:val="00FB5A19"/>
    <w:rsid w:val="00FB5EB9"/>
    <w:rsid w:val="00FB6E22"/>
    <w:rsid w:val="00FB6E89"/>
    <w:rsid w:val="00FB6FE0"/>
    <w:rsid w:val="00FB7232"/>
    <w:rsid w:val="00FC0C0C"/>
    <w:rsid w:val="00FC132E"/>
    <w:rsid w:val="00FC28ED"/>
    <w:rsid w:val="00FC30E2"/>
    <w:rsid w:val="00FC4FFC"/>
    <w:rsid w:val="00FC50DC"/>
    <w:rsid w:val="00FC593D"/>
    <w:rsid w:val="00FC66BE"/>
    <w:rsid w:val="00FD1089"/>
    <w:rsid w:val="00FD10BC"/>
    <w:rsid w:val="00FD1AC4"/>
    <w:rsid w:val="00FD1AF2"/>
    <w:rsid w:val="00FD1B35"/>
    <w:rsid w:val="00FD2D3C"/>
    <w:rsid w:val="00FD3E64"/>
    <w:rsid w:val="00FD42A2"/>
    <w:rsid w:val="00FD4945"/>
    <w:rsid w:val="00FD4A9F"/>
    <w:rsid w:val="00FD591D"/>
    <w:rsid w:val="00FD6506"/>
    <w:rsid w:val="00FD7EB2"/>
    <w:rsid w:val="00FE0177"/>
    <w:rsid w:val="00FE0896"/>
    <w:rsid w:val="00FE0943"/>
    <w:rsid w:val="00FE102E"/>
    <w:rsid w:val="00FE379F"/>
    <w:rsid w:val="00FE39E7"/>
    <w:rsid w:val="00FE3AFE"/>
    <w:rsid w:val="00FE4519"/>
    <w:rsid w:val="00FE4DC5"/>
    <w:rsid w:val="00FE51C8"/>
    <w:rsid w:val="00FE5342"/>
    <w:rsid w:val="00FE5848"/>
    <w:rsid w:val="00FE58F3"/>
    <w:rsid w:val="00FE5DA6"/>
    <w:rsid w:val="00FE68A3"/>
    <w:rsid w:val="00FE6CCD"/>
    <w:rsid w:val="00FE78D5"/>
    <w:rsid w:val="00FF2CF8"/>
    <w:rsid w:val="00FF30CF"/>
    <w:rsid w:val="00FF317B"/>
    <w:rsid w:val="00FF35D8"/>
    <w:rsid w:val="00FF364D"/>
    <w:rsid w:val="00FF3944"/>
    <w:rsid w:val="00FF4361"/>
    <w:rsid w:val="00FF4E30"/>
    <w:rsid w:val="00FF512C"/>
    <w:rsid w:val="00FF52CC"/>
    <w:rsid w:val="00FF6FDF"/>
    <w:rsid w:val="2704FD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indow" stroke="f">
      <v:fill color="window" on="f"/>
      <v:stroke on="f"/>
    </o:shapedefaults>
    <o:shapelayout v:ext="edit">
      <o:idmap v:ext="edit" data="1"/>
    </o:shapelayout>
  </w:shapeDefaults>
  <w:decimalSymbol w:val="."/>
  <w:listSeparator w:val=","/>
  <w14:docId w14:val="5E4A5CCB"/>
  <w15:docId w15:val="{91A5BA78-A0D0-48DB-ABA8-840129DD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6CCD"/>
    <w:rPr>
      <w:sz w:val="24"/>
      <w:szCs w:val="24"/>
      <w:lang w:eastAsia="en-GB"/>
    </w:rPr>
  </w:style>
  <w:style w:type="paragraph" w:styleId="Heading1">
    <w:name w:val="heading 1"/>
    <w:aliases w:val="SSA Ttile 1,Title 1,h1,Heading 1 App,H1,Attribute Heading 1,h1 + 11 pt + 10 pt"/>
    <w:next w:val="Normal"/>
    <w:link w:val="Heading1Char"/>
    <w:qFormat/>
    <w:rsid w:val="005B0816"/>
    <w:pPr>
      <w:keepNext/>
      <w:pageBreakBefore/>
      <w:numPr>
        <w:ilvl w:val="1"/>
        <w:numId w:val="3"/>
      </w:numPr>
      <w:pBdr>
        <w:bottom w:val="single" w:sz="4" w:space="6" w:color="E51519"/>
      </w:pBdr>
      <w:tabs>
        <w:tab w:val="left" w:pos="560"/>
      </w:tabs>
      <w:spacing w:before="200" w:after="120"/>
      <w:outlineLvl w:val="0"/>
    </w:pPr>
    <w:rPr>
      <w:rFonts w:ascii="Century Gothic" w:hAnsi="Century Gothic"/>
      <w:kern w:val="28"/>
      <w:sz w:val="32"/>
      <w:szCs w:val="40"/>
      <w:lang w:val="en-SG" w:eastAsia="fr-FR"/>
    </w:rPr>
  </w:style>
  <w:style w:type="paragraph" w:styleId="Heading2">
    <w:name w:val="heading 2"/>
    <w:aliases w:val="SSA Title 2,Title 2,heading 2,Heading 2 Hidden,Chapter Number/Appendix heading 3,Chapter Number/Appendix heading 31,Chapter Number/Appendix heading 32,Chapter Number/Appendix heading 33,Chapter Number/Appendix heading 311,HD2"/>
    <w:next w:val="Normal"/>
    <w:qFormat/>
    <w:rsid w:val="0000717A"/>
    <w:pPr>
      <w:keepNext/>
      <w:numPr>
        <w:ilvl w:val="2"/>
        <w:numId w:val="3"/>
      </w:numPr>
      <w:tabs>
        <w:tab w:val="left" w:pos="560"/>
      </w:tabs>
      <w:spacing w:before="200" w:after="120"/>
      <w:ind w:left="624"/>
      <w:outlineLvl w:val="1"/>
    </w:pPr>
    <w:rPr>
      <w:rFonts w:ascii="Century Gothic" w:hAnsi="Century Gothic"/>
      <w:b/>
      <w:kern w:val="28"/>
      <w:sz w:val="24"/>
      <w:szCs w:val="24"/>
      <w:lang w:val="en-GB" w:eastAsia="fr-FR"/>
    </w:rPr>
  </w:style>
  <w:style w:type="paragraph" w:styleId="Heading3">
    <w:name w:val="heading 3"/>
    <w:aliases w:val="SSA Ttile 3,SSA Title 3,Title 3,3,Org Heading 1,Org Heading 11,h11,Org Heading 12,h12,Org Heading 13,h13,Org Heading 14,h14,Org Heading 111,h111,Org Heading 121,h121,Org Heading 131,h131,Org Heading 15,h15,Org Heading 112,h112,Org Heading 122"/>
    <w:next w:val="Normal"/>
    <w:link w:val="Heading3Char"/>
    <w:qFormat/>
    <w:rsid w:val="0000717A"/>
    <w:pPr>
      <w:keepNext/>
      <w:numPr>
        <w:ilvl w:val="3"/>
        <w:numId w:val="3"/>
      </w:numPr>
      <w:spacing w:before="200" w:after="120"/>
      <w:outlineLvl w:val="2"/>
    </w:pPr>
    <w:rPr>
      <w:rFonts w:ascii="Century Gothic" w:hAnsi="Century Gothic"/>
      <w:kern w:val="28"/>
      <w:sz w:val="24"/>
      <w:szCs w:val="24"/>
      <w:lang w:val="en-GB" w:eastAsia="fr-FR"/>
    </w:rPr>
  </w:style>
  <w:style w:type="paragraph" w:styleId="Heading4">
    <w:name w:val="heading 4"/>
    <w:aliases w:val="SSA Title 4,Title 4,Org Heading 2,Org Heading 21,Org Heading 22,Org Heading 23,Org Heading 211,Org Heading 221,Org Heading 24,Org Heading 212,Org Heading 222,Org Heading 25,Org Heading 213,Org Heading 223,Org Heading 26,Org Heading 27,h4"/>
    <w:basedOn w:val="Heading3"/>
    <w:next w:val="Normal"/>
    <w:link w:val="Heading4Char"/>
    <w:qFormat/>
    <w:rsid w:val="001C04DA"/>
    <w:pPr>
      <w:numPr>
        <w:ilvl w:val="4"/>
        <w:numId w:val="0"/>
      </w:numPr>
      <w:spacing w:before="240"/>
      <w:outlineLvl w:val="3"/>
    </w:pPr>
    <w:rPr>
      <w:sz w:val="22"/>
      <w:szCs w:val="22"/>
    </w:rPr>
  </w:style>
  <w:style w:type="paragraph" w:styleId="Heading5">
    <w:name w:val="heading 5"/>
    <w:aliases w:val="Do Not Use 5,Do Not Use 51"/>
    <w:basedOn w:val="Heading4"/>
    <w:next w:val="Normal"/>
    <w:link w:val="Heading5Char"/>
    <w:rsid w:val="002C71D2"/>
    <w:pPr>
      <w:numPr>
        <w:ilvl w:val="5"/>
      </w:numPr>
      <w:outlineLvl w:val="4"/>
    </w:pPr>
    <w:rPr>
      <w:i/>
    </w:rPr>
  </w:style>
  <w:style w:type="paragraph" w:styleId="Heading6">
    <w:name w:val="heading 6"/>
    <w:aliases w:val="Do Not Use 6,Do Not Use 61"/>
    <w:basedOn w:val="Heading5"/>
    <w:next w:val="Normal"/>
    <w:link w:val="Heading6Char"/>
    <w:rsid w:val="00C80C67"/>
    <w:pPr>
      <w:numPr>
        <w:ilvl w:val="6"/>
      </w:numPr>
      <w:outlineLvl w:val="5"/>
    </w:pPr>
    <w:rPr>
      <w:b/>
    </w:rPr>
  </w:style>
  <w:style w:type="paragraph" w:styleId="Heading7">
    <w:name w:val="heading 7"/>
    <w:aliases w:val="Do Not Use 7,Do Not Use 71"/>
    <w:basedOn w:val="Normal"/>
    <w:next w:val="Normal"/>
    <w:rsid w:val="002C71D2"/>
    <w:pPr>
      <w:numPr>
        <w:ilvl w:val="7"/>
        <w:numId w:val="3"/>
      </w:numPr>
      <w:spacing w:before="200" w:after="60" w:line="260" w:lineRule="atLeast"/>
      <w:jc w:val="both"/>
      <w:outlineLvl w:val="6"/>
    </w:pPr>
    <w:rPr>
      <w:rFonts w:ascii="Arial" w:hAnsi="Arial"/>
      <w:sz w:val="20"/>
      <w:szCs w:val="20"/>
      <w:lang w:val="en-SG" w:eastAsia="fr-FR"/>
    </w:rPr>
  </w:style>
  <w:style w:type="paragraph" w:styleId="Heading8">
    <w:name w:val="heading 8"/>
    <w:aliases w:val="Do Not Use 8,Do Not Use 81"/>
    <w:basedOn w:val="Normal"/>
    <w:next w:val="Normal"/>
    <w:rsid w:val="002C71D2"/>
    <w:pPr>
      <w:numPr>
        <w:ilvl w:val="8"/>
        <w:numId w:val="3"/>
      </w:numPr>
      <w:spacing w:before="200" w:after="60" w:line="260" w:lineRule="atLeast"/>
      <w:jc w:val="both"/>
      <w:outlineLvl w:val="7"/>
    </w:pPr>
    <w:rPr>
      <w:rFonts w:ascii="Arial" w:hAnsi="Arial"/>
      <w:i/>
      <w:sz w:val="20"/>
      <w:szCs w:val="20"/>
      <w:lang w:val="en-SG" w:eastAsia="fr-FR"/>
    </w:rPr>
  </w:style>
  <w:style w:type="paragraph" w:styleId="Heading9">
    <w:name w:val="heading 9"/>
    <w:basedOn w:val="Normal"/>
    <w:next w:val="Normal"/>
    <w:rsid w:val="002C71D2"/>
    <w:pPr>
      <w:spacing w:before="200" w:after="60" w:line="260" w:lineRule="atLeast"/>
      <w:jc w:val="both"/>
      <w:outlineLvl w:val="8"/>
    </w:pPr>
    <w:rPr>
      <w:rFonts w:ascii="Arial" w:hAnsi="Arial"/>
      <w:b/>
      <w:i/>
      <w:sz w:val="20"/>
      <w:szCs w:val="20"/>
      <w:lang w:val="en-S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SA Ttile 1 Char,Title 1 Char,h1 Char,Heading 1 App Char,H1 Char,Attribute Heading 1 Char,h1 + 11 pt + 10 pt Char"/>
    <w:link w:val="Heading1"/>
    <w:rsid w:val="005B0816"/>
    <w:rPr>
      <w:rFonts w:ascii="Century Gothic" w:hAnsi="Century Gothic"/>
      <w:kern w:val="28"/>
      <w:sz w:val="32"/>
      <w:szCs w:val="40"/>
      <w:lang w:val="en-SG" w:eastAsia="fr-FR"/>
    </w:rPr>
  </w:style>
  <w:style w:type="paragraph" w:styleId="TOC2">
    <w:name w:val="toc 2"/>
    <w:next w:val="Normal"/>
    <w:autoRedefine/>
    <w:uiPriority w:val="39"/>
    <w:qFormat/>
    <w:rsid w:val="000E008E"/>
    <w:pPr>
      <w:tabs>
        <w:tab w:val="right" w:pos="567"/>
        <w:tab w:val="right" w:pos="10206"/>
      </w:tabs>
      <w:spacing w:before="60" w:after="60"/>
      <w:ind w:left="1134" w:hanging="567"/>
    </w:pPr>
    <w:rPr>
      <w:rFonts w:ascii="Century Gothic" w:hAnsi="Century Gothic"/>
      <w:b/>
      <w:bCs/>
      <w:szCs w:val="24"/>
      <w:lang w:val="fr-FR" w:eastAsia="fr-FR"/>
    </w:rPr>
  </w:style>
  <w:style w:type="paragraph" w:styleId="TOC1">
    <w:name w:val="toc 1"/>
    <w:next w:val="Normal"/>
    <w:autoRedefine/>
    <w:uiPriority w:val="39"/>
    <w:qFormat/>
    <w:rsid w:val="000E008E"/>
    <w:pPr>
      <w:tabs>
        <w:tab w:val="right" w:pos="680"/>
        <w:tab w:val="right" w:leader="dot" w:pos="10206"/>
      </w:tabs>
      <w:spacing w:before="160" w:after="120" w:line="300" w:lineRule="exact"/>
      <w:ind w:left="567" w:hanging="567"/>
    </w:pPr>
    <w:rPr>
      <w:rFonts w:ascii="Century Gothic" w:hAnsi="Century Gothic" w:cs="Arial"/>
      <w:bCs/>
      <w:sz w:val="28"/>
      <w:szCs w:val="32"/>
      <w:lang w:val="fr-FR" w:eastAsia="fr-FR"/>
    </w:rPr>
  </w:style>
  <w:style w:type="paragraph" w:styleId="TOC3">
    <w:name w:val="toc 3"/>
    <w:next w:val="Normal"/>
    <w:autoRedefine/>
    <w:uiPriority w:val="39"/>
    <w:qFormat/>
    <w:rsid w:val="000E008E"/>
    <w:pPr>
      <w:tabs>
        <w:tab w:val="right" w:pos="1418"/>
        <w:tab w:val="right" w:pos="10206"/>
      </w:tabs>
      <w:spacing w:before="60" w:after="60"/>
      <w:ind w:left="1418" w:hanging="794"/>
    </w:pPr>
    <w:rPr>
      <w:rFonts w:ascii="Century Gothic" w:hAnsi="Century Gothic"/>
      <w:szCs w:val="24"/>
      <w:lang w:val="fr-FR" w:eastAsia="fr-FR"/>
    </w:rPr>
  </w:style>
  <w:style w:type="paragraph" w:styleId="TOC4">
    <w:name w:val="toc 4"/>
    <w:next w:val="Normal"/>
    <w:uiPriority w:val="39"/>
    <w:rsid w:val="001B67DB"/>
    <w:pPr>
      <w:tabs>
        <w:tab w:val="right" w:pos="10206"/>
      </w:tabs>
      <w:spacing w:before="60"/>
      <w:ind w:left="680"/>
    </w:pPr>
    <w:rPr>
      <w:rFonts w:ascii="Century Gothic" w:hAnsi="Century Gothic"/>
      <w:sz w:val="18"/>
      <w:szCs w:val="24"/>
      <w:lang w:val="fr-FR" w:eastAsia="fr-FR"/>
    </w:rPr>
  </w:style>
  <w:style w:type="paragraph" w:styleId="Index1">
    <w:name w:val="index 1"/>
    <w:semiHidden/>
    <w:rsid w:val="002C71D2"/>
    <w:pPr>
      <w:spacing w:before="60"/>
      <w:ind w:left="284" w:hanging="284"/>
    </w:pPr>
    <w:rPr>
      <w:rFonts w:ascii="Arial" w:hAnsi="Arial"/>
      <w:b/>
      <w:sz w:val="18"/>
      <w:lang w:val="fr-FR" w:eastAsia="fr-FR"/>
    </w:rPr>
  </w:style>
  <w:style w:type="paragraph" w:styleId="Index2">
    <w:name w:val="index 2"/>
    <w:basedOn w:val="Index1"/>
    <w:semiHidden/>
    <w:rsid w:val="002C71D2"/>
    <w:pPr>
      <w:spacing w:before="0"/>
      <w:ind w:left="568"/>
    </w:pPr>
    <w:rPr>
      <w:b w:val="0"/>
    </w:rPr>
  </w:style>
  <w:style w:type="character" w:styleId="FootnoteReference">
    <w:name w:val="footnote reference"/>
    <w:semiHidden/>
    <w:rsid w:val="002C71D2"/>
    <w:rPr>
      <w:rFonts w:ascii="Garamond" w:hAnsi="Garamond"/>
      <w:noProof w:val="0"/>
      <w:sz w:val="24"/>
      <w:vertAlign w:val="superscript"/>
      <w:lang w:val="fr-FR"/>
    </w:rPr>
  </w:style>
  <w:style w:type="paragraph" w:styleId="FootnoteText">
    <w:name w:val="footnote text"/>
    <w:semiHidden/>
    <w:rsid w:val="002C71D2"/>
    <w:rPr>
      <w:rFonts w:ascii="Garamond" w:hAnsi="Garamond"/>
      <w:lang w:val="fr-FR" w:eastAsia="fr-FR"/>
    </w:rPr>
  </w:style>
  <w:style w:type="paragraph" w:styleId="Caption">
    <w:name w:val="caption"/>
    <w:aliases w:val="Legend,Table subtitle,Légende tableau"/>
    <w:next w:val="Normal"/>
    <w:link w:val="CaptionChar"/>
    <w:qFormat/>
    <w:rsid w:val="001A416D"/>
    <w:pPr>
      <w:spacing w:before="40"/>
      <w:jc w:val="center"/>
    </w:pPr>
    <w:rPr>
      <w:rFonts w:ascii="Arial" w:hAnsi="Arial"/>
      <w:lang w:val="en-GB" w:eastAsia="fr-FR"/>
    </w:rPr>
  </w:style>
  <w:style w:type="paragraph" w:styleId="Index3">
    <w:name w:val="index 3"/>
    <w:basedOn w:val="Index2"/>
    <w:next w:val="Normal"/>
    <w:autoRedefine/>
    <w:semiHidden/>
    <w:rsid w:val="002C71D2"/>
    <w:pPr>
      <w:ind w:left="851"/>
    </w:pPr>
    <w:rPr>
      <w:i/>
    </w:rPr>
  </w:style>
  <w:style w:type="paragraph" w:styleId="DocumentMap">
    <w:name w:val="Document Map"/>
    <w:basedOn w:val="Normal"/>
    <w:semiHidden/>
    <w:rsid w:val="002C71D2"/>
    <w:pPr>
      <w:shd w:val="clear" w:color="auto" w:fill="000080"/>
      <w:spacing w:before="200" w:line="260" w:lineRule="atLeast"/>
      <w:jc w:val="both"/>
    </w:pPr>
    <w:rPr>
      <w:rFonts w:ascii="Tahoma" w:hAnsi="Tahoma" w:cs="Tahoma"/>
      <w:sz w:val="20"/>
      <w:szCs w:val="20"/>
      <w:lang w:val="en-SG" w:eastAsia="fr-FR"/>
    </w:rPr>
  </w:style>
  <w:style w:type="paragraph" w:styleId="TOC5">
    <w:name w:val="toc 5"/>
    <w:basedOn w:val="Normal"/>
    <w:next w:val="Normal"/>
    <w:autoRedefine/>
    <w:uiPriority w:val="39"/>
    <w:rsid w:val="002C71D2"/>
    <w:pPr>
      <w:spacing w:line="260" w:lineRule="atLeast"/>
      <w:ind w:left="600"/>
    </w:pPr>
    <w:rPr>
      <w:sz w:val="20"/>
      <w:szCs w:val="20"/>
      <w:lang w:val="en-SG" w:eastAsia="fr-FR"/>
    </w:rPr>
  </w:style>
  <w:style w:type="paragraph" w:styleId="TOC6">
    <w:name w:val="toc 6"/>
    <w:basedOn w:val="Normal"/>
    <w:next w:val="Normal"/>
    <w:autoRedefine/>
    <w:uiPriority w:val="39"/>
    <w:rsid w:val="002C71D2"/>
    <w:pPr>
      <w:spacing w:line="260" w:lineRule="atLeast"/>
      <w:ind w:left="800"/>
    </w:pPr>
    <w:rPr>
      <w:sz w:val="20"/>
      <w:szCs w:val="20"/>
      <w:lang w:val="en-SG" w:eastAsia="fr-FR"/>
    </w:rPr>
  </w:style>
  <w:style w:type="paragraph" w:styleId="TOC7">
    <w:name w:val="toc 7"/>
    <w:basedOn w:val="Normal"/>
    <w:next w:val="Normal"/>
    <w:autoRedefine/>
    <w:uiPriority w:val="39"/>
    <w:rsid w:val="002C71D2"/>
    <w:pPr>
      <w:spacing w:line="260" w:lineRule="atLeast"/>
      <w:ind w:left="1000"/>
    </w:pPr>
    <w:rPr>
      <w:sz w:val="20"/>
      <w:szCs w:val="20"/>
      <w:lang w:val="en-SG" w:eastAsia="fr-FR"/>
    </w:rPr>
  </w:style>
  <w:style w:type="paragraph" w:styleId="TOC8">
    <w:name w:val="toc 8"/>
    <w:basedOn w:val="Normal"/>
    <w:next w:val="Normal"/>
    <w:autoRedefine/>
    <w:uiPriority w:val="39"/>
    <w:rsid w:val="002C71D2"/>
    <w:pPr>
      <w:spacing w:line="260" w:lineRule="atLeast"/>
      <w:ind w:left="1200"/>
    </w:pPr>
    <w:rPr>
      <w:sz w:val="20"/>
      <w:szCs w:val="20"/>
      <w:lang w:val="en-SG" w:eastAsia="fr-FR"/>
    </w:rPr>
  </w:style>
  <w:style w:type="paragraph" w:styleId="TOC9">
    <w:name w:val="toc 9"/>
    <w:basedOn w:val="Normal"/>
    <w:next w:val="Normal"/>
    <w:autoRedefine/>
    <w:uiPriority w:val="39"/>
    <w:rsid w:val="002C71D2"/>
    <w:pPr>
      <w:spacing w:line="260" w:lineRule="atLeast"/>
      <w:ind w:left="1400"/>
    </w:pPr>
    <w:rPr>
      <w:sz w:val="20"/>
      <w:szCs w:val="20"/>
      <w:lang w:val="en-SG" w:eastAsia="fr-FR"/>
    </w:rPr>
  </w:style>
  <w:style w:type="paragraph" w:styleId="ListBullet">
    <w:name w:val="List Bullet"/>
    <w:aliases w:val="Bullet List 1"/>
    <w:basedOn w:val="Normal"/>
    <w:link w:val="ListBulletChar"/>
    <w:rsid w:val="002C71D2"/>
    <w:pPr>
      <w:keepLines/>
      <w:numPr>
        <w:numId w:val="1"/>
      </w:numPr>
      <w:tabs>
        <w:tab w:val="clear" w:pos="1589"/>
        <w:tab w:val="left" w:pos="907"/>
      </w:tabs>
      <w:spacing w:before="200"/>
      <w:ind w:left="918" w:hanging="357"/>
      <w:jc w:val="both"/>
    </w:pPr>
    <w:rPr>
      <w:rFonts w:ascii="Arial" w:hAnsi="Arial"/>
      <w:sz w:val="20"/>
      <w:szCs w:val="20"/>
      <w:lang w:val="en-SG" w:eastAsia="fr-FR"/>
    </w:rPr>
  </w:style>
  <w:style w:type="character" w:customStyle="1" w:styleId="ListBulletChar">
    <w:name w:val="List Bullet Char"/>
    <w:aliases w:val="Bullet List 1 Char"/>
    <w:link w:val="ListBullet"/>
    <w:rsid w:val="002C71D2"/>
    <w:rPr>
      <w:rFonts w:ascii="Arial" w:hAnsi="Arial"/>
      <w:lang w:val="en-SG" w:eastAsia="fr-FR"/>
    </w:rPr>
  </w:style>
  <w:style w:type="paragraph" w:customStyle="1" w:styleId="NormalWithoutIndent">
    <w:name w:val="Normal Without Indent"/>
    <w:basedOn w:val="Normal"/>
    <w:link w:val="NormalWithoutIndentChar"/>
    <w:rsid w:val="002C71D2"/>
    <w:pPr>
      <w:spacing w:before="200" w:line="260" w:lineRule="atLeast"/>
      <w:jc w:val="both"/>
    </w:pPr>
    <w:rPr>
      <w:rFonts w:ascii="Arial" w:hAnsi="Arial"/>
      <w:sz w:val="20"/>
      <w:szCs w:val="20"/>
      <w:lang w:val="en-SG" w:eastAsia="fr-FR"/>
    </w:rPr>
  </w:style>
  <w:style w:type="character" w:customStyle="1" w:styleId="NormalWithoutIndentChar">
    <w:name w:val="Normal Without Indent Char"/>
    <w:link w:val="NormalWithoutIndent"/>
    <w:rsid w:val="002C71D2"/>
    <w:rPr>
      <w:rFonts w:ascii="Verdana" w:hAnsi="Verdana"/>
      <w:sz w:val="18"/>
      <w:lang w:val="fr-FR" w:eastAsia="fr-FR"/>
    </w:rPr>
  </w:style>
  <w:style w:type="paragraph" w:styleId="ListBullet2">
    <w:name w:val="List Bullet 2"/>
    <w:aliases w:val="Bullet List 2"/>
    <w:rsid w:val="002C71D2"/>
    <w:pPr>
      <w:keepLines/>
      <w:numPr>
        <w:numId w:val="2"/>
      </w:numPr>
      <w:tabs>
        <w:tab w:val="clear" w:pos="1560"/>
        <w:tab w:val="num" w:pos="1320"/>
      </w:tabs>
      <w:spacing w:after="60"/>
      <w:ind w:left="1320"/>
      <w:jc w:val="both"/>
    </w:pPr>
    <w:rPr>
      <w:rFonts w:ascii="Verdana" w:hAnsi="Verdana"/>
      <w:sz w:val="18"/>
      <w:lang w:val="fr-FR" w:eastAsia="fr-FR"/>
    </w:rPr>
  </w:style>
  <w:style w:type="paragraph" w:styleId="ListBullet3">
    <w:name w:val="List Bullet 3"/>
    <w:aliases w:val="Bullet List 3"/>
    <w:rsid w:val="002C71D2"/>
    <w:pPr>
      <w:keepLines/>
      <w:numPr>
        <w:numId w:val="5"/>
      </w:numPr>
      <w:spacing w:after="60"/>
      <w:ind w:left="1678" w:hanging="357"/>
      <w:jc w:val="both"/>
    </w:pPr>
    <w:rPr>
      <w:rFonts w:ascii="Verdana" w:hAnsi="Verdana"/>
      <w:sz w:val="18"/>
      <w:szCs w:val="18"/>
      <w:lang w:val="fr-FR" w:eastAsia="fr-FR"/>
    </w:rPr>
  </w:style>
  <w:style w:type="paragraph" w:customStyle="1" w:styleId="TitleFilePart">
    <w:name w:val="Title File Part"/>
    <w:next w:val="NormalWithoutIndent"/>
    <w:rsid w:val="002C71D2"/>
    <w:pPr>
      <w:pBdr>
        <w:bottom w:val="single" w:sz="2" w:space="31" w:color="999999"/>
      </w:pBdr>
      <w:spacing w:before="960" w:after="360"/>
      <w:ind w:firstLine="11"/>
      <w:jc w:val="right"/>
    </w:pPr>
    <w:rPr>
      <w:rFonts w:ascii="Century Gothic" w:hAnsi="Century Gothic"/>
      <w:color w:val="808080"/>
      <w:spacing w:val="30"/>
      <w:kern w:val="28"/>
      <w:sz w:val="40"/>
      <w:szCs w:val="40"/>
      <w:lang w:val="fr-FR" w:eastAsia="fr-FR"/>
    </w:rPr>
  </w:style>
  <w:style w:type="paragraph" w:customStyle="1" w:styleId="TableHeader">
    <w:name w:val="Table Header"/>
    <w:basedOn w:val="Normal"/>
    <w:rsid w:val="002C71D2"/>
    <w:pPr>
      <w:spacing w:before="40" w:after="40"/>
    </w:pPr>
    <w:rPr>
      <w:rFonts w:ascii="Arial" w:hAnsi="Arial" w:cs="Arial"/>
      <w:b/>
      <w:color w:val="E51519"/>
      <w:sz w:val="20"/>
      <w:szCs w:val="18"/>
      <w:lang w:val="en-SG" w:eastAsia="fr-FR"/>
    </w:rPr>
  </w:style>
  <w:style w:type="paragraph" w:customStyle="1" w:styleId="TableContent">
    <w:name w:val="Table Content"/>
    <w:basedOn w:val="Normal"/>
    <w:rsid w:val="002C71D2"/>
    <w:pPr>
      <w:spacing w:before="40" w:after="40"/>
    </w:pPr>
    <w:rPr>
      <w:rFonts w:ascii="Arial" w:hAnsi="Arial" w:cs="Arial"/>
      <w:sz w:val="20"/>
      <w:szCs w:val="18"/>
      <w:lang w:val="en-SG" w:eastAsia="fr-FR"/>
    </w:rPr>
  </w:style>
  <w:style w:type="paragraph" w:customStyle="1" w:styleId="Chapter">
    <w:name w:val="Chapter"/>
    <w:basedOn w:val="Normal"/>
    <w:rsid w:val="002C71D2"/>
    <w:pPr>
      <w:keepNext/>
      <w:keepLines/>
      <w:pageBreakBefore/>
      <w:spacing w:before="960" w:after="840" w:line="260" w:lineRule="atLeast"/>
      <w:jc w:val="right"/>
    </w:pPr>
    <w:rPr>
      <w:rFonts w:ascii="Century Gothic" w:hAnsi="Century Gothic"/>
      <w:color w:val="E51519"/>
      <w:sz w:val="44"/>
      <w:szCs w:val="44"/>
      <w:lang w:val="en-SG" w:eastAsia="fr-FR"/>
    </w:rPr>
  </w:style>
  <w:style w:type="paragraph" w:customStyle="1" w:styleId="NumberedList">
    <w:name w:val="Numbered List"/>
    <w:basedOn w:val="List"/>
    <w:rsid w:val="002C71D2"/>
    <w:pPr>
      <w:numPr>
        <w:numId w:val="4"/>
      </w:numPr>
    </w:pPr>
    <w:rPr>
      <w:lang w:val="en-GB"/>
    </w:rPr>
  </w:style>
  <w:style w:type="table" w:customStyle="1" w:styleId="TablewithoutGrid">
    <w:name w:val="Table without Grid"/>
    <w:basedOn w:val="TableNormal"/>
    <w:rsid w:val="002C71D2"/>
    <w:pPr>
      <w:ind w:left="567"/>
    </w:pPr>
    <w:rPr>
      <w:rFonts w:ascii="Arial" w:hAnsi="Arial"/>
      <w:sz w:val="18"/>
      <w:szCs w:val="32"/>
      <w:lang w:val="en-GB" w:eastAsia="en-GB"/>
    </w:rPr>
    <w:tblPr>
      <w:tblInd w:w="680" w:type="dxa"/>
      <w:tblBorders>
        <w:top w:val="single" w:sz="4" w:space="0" w:color="auto"/>
        <w:left w:val="single" w:sz="4" w:space="0" w:color="E51519"/>
        <w:bottom w:val="single" w:sz="4" w:space="0" w:color="E51519"/>
        <w:right w:val="single" w:sz="4" w:space="0" w:color="E51519"/>
      </w:tblBorders>
    </w:tblPr>
    <w:tcPr>
      <w:shd w:val="clear" w:color="auto" w:fill="FAFAFA"/>
    </w:tcPr>
    <w:tblStylePr w:type="firstRow">
      <w:rPr>
        <w:rFonts w:ascii="Arial" w:hAnsi="Arial"/>
        <w:b/>
        <w:color w:val="E51519"/>
        <w:sz w:val="18"/>
      </w:rPr>
      <w:tblPr/>
      <w:tcPr>
        <w:tcBorders>
          <w:top w:val="single" w:sz="2" w:space="0" w:color="auto"/>
          <w:left w:val="single" w:sz="2" w:space="0" w:color="auto"/>
          <w:bottom w:val="single" w:sz="2" w:space="0" w:color="auto"/>
          <w:right w:val="single" w:sz="2" w:space="0" w:color="auto"/>
          <w:insideH w:val="nil"/>
          <w:insideV w:val="nil"/>
          <w:tl2br w:val="nil"/>
          <w:tr2bl w:val="nil"/>
        </w:tcBorders>
        <w:shd w:val="clear" w:color="auto" w:fill="E6E6E6"/>
      </w:tcPr>
    </w:tblStylePr>
  </w:style>
  <w:style w:type="table" w:styleId="TableGrid">
    <w:name w:val="Table Grid"/>
    <w:basedOn w:val="TableNormal"/>
    <w:uiPriority w:val="59"/>
    <w:rsid w:val="00C50CA2"/>
    <w:pPr>
      <w:spacing w:line="300" w:lineRule="exact"/>
      <w:jc w:val="both"/>
    </w:pPr>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ithGrid">
    <w:name w:val="Table with Grid"/>
    <w:basedOn w:val="TablewithoutGrid"/>
    <w:rsid w:val="007E3BFC"/>
    <w:pPr>
      <w:ind w:left="0"/>
    </w:pPr>
    <w:rPr>
      <w:sz w:val="20"/>
    </w:rPr>
    <w:tblPr>
      <w:tblInd w:w="0" w:type="dxa"/>
      <w:tblBorders>
        <w:top w:val="none" w:sz="0" w:space="0" w:color="auto"/>
        <w:left w:val="none" w:sz="0" w:space="0" w:color="auto"/>
        <w:bottom w:val="none" w:sz="0" w:space="0" w:color="auto"/>
        <w:right w:val="none" w:sz="0" w:space="0" w:color="auto"/>
        <w:insideH w:val="single" w:sz="4" w:space="0" w:color="C0C0C0"/>
        <w:insideV w:val="single" w:sz="4" w:space="0" w:color="C0C0C0"/>
      </w:tblBorders>
    </w:tblPr>
    <w:tcPr>
      <w:shd w:val="clear" w:color="auto" w:fill="FAFAFA"/>
    </w:tcPr>
    <w:tblStylePr w:type="firstRow">
      <w:rPr>
        <w:rFonts w:ascii="Arial" w:hAnsi="Arial"/>
        <w:b/>
        <w:color w:val="E51519"/>
        <w:sz w:val="18"/>
      </w:rPr>
      <w:tblPr/>
      <w:tcPr>
        <w:tcBorders>
          <w:top w:val="single" w:sz="2" w:space="0" w:color="auto"/>
          <w:left w:val="single" w:sz="2" w:space="0" w:color="auto"/>
          <w:bottom w:val="single" w:sz="4" w:space="0" w:color="auto"/>
          <w:right w:val="single" w:sz="2" w:space="0" w:color="auto"/>
          <w:insideH w:val="single" w:sz="2" w:space="0" w:color="auto"/>
          <w:insideV w:val="nil"/>
          <w:tl2br w:val="nil"/>
          <w:tr2bl w:val="nil"/>
        </w:tcBorders>
        <w:shd w:val="clear" w:color="auto" w:fill="E6E6E6"/>
      </w:tcPr>
    </w:tblStylePr>
  </w:style>
  <w:style w:type="character" w:styleId="Hyperlink">
    <w:name w:val="Hyperlink"/>
    <w:uiPriority w:val="99"/>
    <w:rsid w:val="002C71D2"/>
    <w:rPr>
      <w:noProof/>
      <w:color w:val="0000FF"/>
      <w:u w:val="single"/>
      <w:lang w:val="fr-FR"/>
    </w:rPr>
  </w:style>
  <w:style w:type="paragraph" w:customStyle="1" w:styleId="HeaderRight">
    <w:name w:val="Header Right"/>
    <w:basedOn w:val="Normal"/>
    <w:link w:val="HeaderRightChar"/>
    <w:rsid w:val="002C71D2"/>
    <w:pPr>
      <w:pBdr>
        <w:bottom w:val="single" w:sz="2" w:space="0" w:color="999999"/>
      </w:pBdr>
      <w:tabs>
        <w:tab w:val="right" w:pos="9960"/>
      </w:tabs>
      <w:jc w:val="both"/>
    </w:pPr>
    <w:rPr>
      <w:rFonts w:ascii="Century Gothic" w:hAnsi="Century Gothic"/>
      <w:color w:val="808080"/>
      <w:sz w:val="16"/>
      <w:szCs w:val="16"/>
      <w:lang w:val="en-SG" w:eastAsia="fr-FR"/>
    </w:rPr>
  </w:style>
  <w:style w:type="paragraph" w:customStyle="1" w:styleId="FooterStyle">
    <w:name w:val="Footer Style"/>
    <w:basedOn w:val="Normal"/>
    <w:rsid w:val="002C71D2"/>
    <w:pPr>
      <w:spacing w:before="200" w:line="260" w:lineRule="atLeast"/>
      <w:jc w:val="both"/>
    </w:pPr>
    <w:rPr>
      <w:rFonts w:ascii="Arial" w:hAnsi="Arial"/>
      <w:color w:val="808080"/>
      <w:sz w:val="12"/>
      <w:szCs w:val="12"/>
      <w:lang w:val="en-SG" w:eastAsia="fr-FR"/>
    </w:rPr>
  </w:style>
  <w:style w:type="paragraph" w:customStyle="1" w:styleId="Normalsansretrait">
    <w:name w:val="Normal sans retrait"/>
    <w:basedOn w:val="Normal"/>
    <w:link w:val="NormalsansretraitCar"/>
    <w:rsid w:val="002C71D2"/>
    <w:pPr>
      <w:spacing w:before="200" w:line="260" w:lineRule="atLeast"/>
      <w:jc w:val="both"/>
    </w:pPr>
    <w:rPr>
      <w:rFonts w:ascii="Arial" w:hAnsi="Arial"/>
      <w:sz w:val="20"/>
      <w:szCs w:val="20"/>
      <w:lang w:val="en-SG" w:eastAsia="fr-FR"/>
    </w:rPr>
  </w:style>
  <w:style w:type="character" w:customStyle="1" w:styleId="NormalsansretraitCar">
    <w:name w:val="Normal sans retrait Car"/>
    <w:link w:val="Normalsansretrait"/>
    <w:rsid w:val="002C71D2"/>
    <w:rPr>
      <w:rFonts w:ascii="Verdana" w:hAnsi="Verdana"/>
      <w:sz w:val="18"/>
      <w:lang w:val="fr-FR" w:eastAsia="fr-FR"/>
    </w:rPr>
  </w:style>
  <w:style w:type="paragraph" w:customStyle="1" w:styleId="DocumentTitle">
    <w:name w:val="Document Title"/>
    <w:basedOn w:val="Normalsansretrait"/>
    <w:rsid w:val="002C71D2"/>
    <w:pPr>
      <w:spacing w:before="2552" w:line="240" w:lineRule="auto"/>
      <w:ind w:right="1219"/>
      <w:jc w:val="right"/>
    </w:pPr>
    <w:rPr>
      <w:rFonts w:ascii="Century Gothic" w:hAnsi="Century Gothic"/>
      <w:color w:val="808080"/>
      <w:sz w:val="60"/>
      <w:szCs w:val="60"/>
    </w:rPr>
  </w:style>
  <w:style w:type="paragraph" w:customStyle="1" w:styleId="ConfidentialFirstPage">
    <w:name w:val="Confidential First Page"/>
    <w:basedOn w:val="Normalsansretrait"/>
    <w:rsid w:val="002C71D2"/>
    <w:pPr>
      <w:keepNext/>
      <w:keepLines/>
      <w:spacing w:before="120" w:line="240" w:lineRule="auto"/>
      <w:ind w:left="40" w:right="-104"/>
      <w:jc w:val="right"/>
    </w:pPr>
    <w:rPr>
      <w:rFonts w:ascii="Century Gothic" w:hAnsi="Century Gothic"/>
      <w:caps/>
      <w:color w:val="E51519"/>
      <w:spacing w:val="22"/>
    </w:rPr>
  </w:style>
  <w:style w:type="paragraph" w:customStyle="1" w:styleId="CustomerFirstPage">
    <w:name w:val="Customer First Page"/>
    <w:basedOn w:val="Normalsansretrait"/>
    <w:rsid w:val="002C71D2"/>
    <w:pPr>
      <w:keepNext/>
      <w:keepLines/>
      <w:spacing w:before="0" w:line="240" w:lineRule="auto"/>
      <w:ind w:left="-124" w:right="16"/>
    </w:pPr>
    <w:rPr>
      <w:rFonts w:ascii="Century Gothic" w:hAnsi="Century Gothic"/>
      <w:b/>
      <w:sz w:val="22"/>
      <w:szCs w:val="22"/>
    </w:rPr>
  </w:style>
  <w:style w:type="paragraph" w:customStyle="1" w:styleId="FirstPageProject">
    <w:name w:val="First Page Project"/>
    <w:basedOn w:val="Normalsansretrait"/>
    <w:rsid w:val="002C71D2"/>
    <w:pPr>
      <w:keepNext/>
      <w:keepLines/>
      <w:spacing w:before="0" w:line="240" w:lineRule="auto"/>
      <w:ind w:left="-124" w:right="16"/>
    </w:pPr>
    <w:rPr>
      <w:rFonts w:ascii="Century Gothic" w:hAnsi="Century Gothic"/>
      <w:b/>
      <w:color w:val="808080"/>
      <w:sz w:val="22"/>
      <w:szCs w:val="22"/>
    </w:rPr>
  </w:style>
  <w:style w:type="paragraph" w:customStyle="1" w:styleId="TitleFirstPage">
    <w:name w:val="Title First Page"/>
    <w:basedOn w:val="Normalsansretrait"/>
    <w:rsid w:val="002C71D2"/>
    <w:pPr>
      <w:keepNext/>
      <w:keepLines/>
      <w:spacing w:before="0" w:line="240" w:lineRule="auto"/>
      <w:ind w:left="-124"/>
      <w:jc w:val="left"/>
    </w:pPr>
    <w:rPr>
      <w:rFonts w:ascii="Century Gothic" w:hAnsi="Century Gothic"/>
      <w:color w:val="E51519"/>
      <w:sz w:val="28"/>
      <w:szCs w:val="28"/>
    </w:rPr>
  </w:style>
  <w:style w:type="paragraph" w:customStyle="1" w:styleId="Info">
    <w:name w:val="Info"/>
    <w:basedOn w:val="Normalsansretrait"/>
    <w:rsid w:val="002C71D2"/>
    <w:pPr>
      <w:keepNext/>
      <w:keepLines/>
      <w:spacing w:before="120" w:line="240" w:lineRule="auto"/>
      <w:ind w:left="130" w:right="-104"/>
      <w:jc w:val="right"/>
    </w:pPr>
    <w:rPr>
      <w:rFonts w:ascii="Century Gothic" w:hAnsi="Century Gothic"/>
      <w:color w:val="808080"/>
      <w:szCs w:val="18"/>
    </w:rPr>
  </w:style>
  <w:style w:type="paragraph" w:customStyle="1" w:styleId="HistoryTitle">
    <w:name w:val="History Title"/>
    <w:basedOn w:val="Normal"/>
    <w:rsid w:val="002C71D2"/>
    <w:pPr>
      <w:spacing w:before="200" w:line="260" w:lineRule="atLeast"/>
      <w:jc w:val="right"/>
    </w:pPr>
    <w:rPr>
      <w:rFonts w:ascii="Century Gothic" w:hAnsi="Century Gothic"/>
      <w:color w:val="808080"/>
      <w:sz w:val="40"/>
      <w:szCs w:val="40"/>
      <w:lang w:val="en-SG" w:eastAsia="fr-FR"/>
    </w:rPr>
  </w:style>
  <w:style w:type="paragraph" w:customStyle="1" w:styleId="Foreword">
    <w:name w:val="Foreword"/>
    <w:next w:val="Normalsansretrait"/>
    <w:rsid w:val="002C71D2"/>
    <w:pPr>
      <w:pageBreakBefore/>
      <w:pBdr>
        <w:bottom w:val="single" w:sz="2" w:space="31" w:color="999999"/>
      </w:pBdr>
      <w:spacing w:before="960" w:after="360"/>
      <w:ind w:firstLine="12"/>
      <w:jc w:val="right"/>
    </w:pPr>
    <w:rPr>
      <w:rFonts w:ascii="Century Gothic" w:hAnsi="Century Gothic"/>
      <w:color w:val="808080"/>
      <w:spacing w:val="30"/>
      <w:kern w:val="28"/>
      <w:sz w:val="40"/>
      <w:szCs w:val="40"/>
      <w:lang w:val="fr-FR" w:eastAsia="fr-FR"/>
    </w:rPr>
  </w:style>
  <w:style w:type="paragraph" w:customStyle="1" w:styleId="HeaderLeft">
    <w:name w:val="Header Left"/>
    <w:basedOn w:val="Normal"/>
    <w:link w:val="HeaderLeftChar"/>
    <w:rsid w:val="002C71D2"/>
    <w:pPr>
      <w:pBdr>
        <w:bottom w:val="single" w:sz="2" w:space="0" w:color="999999"/>
      </w:pBdr>
      <w:tabs>
        <w:tab w:val="right" w:pos="9960"/>
      </w:tabs>
      <w:jc w:val="both"/>
    </w:pPr>
    <w:rPr>
      <w:rFonts w:ascii="Century Gothic" w:hAnsi="Century Gothic"/>
      <w:color w:val="808080"/>
      <w:sz w:val="16"/>
      <w:szCs w:val="16"/>
      <w:lang w:val="en-SG" w:eastAsia="fr-FR"/>
    </w:rPr>
  </w:style>
  <w:style w:type="paragraph" w:customStyle="1" w:styleId="HeaderConfidential">
    <w:name w:val="Header Confidential"/>
    <w:basedOn w:val="Normal"/>
    <w:link w:val="HeaderConfidentialChar"/>
    <w:rsid w:val="002C71D2"/>
    <w:pPr>
      <w:pBdr>
        <w:bottom w:val="single" w:sz="2" w:space="0" w:color="999999"/>
      </w:pBdr>
      <w:tabs>
        <w:tab w:val="right" w:pos="9960"/>
      </w:tabs>
      <w:jc w:val="both"/>
    </w:pPr>
    <w:rPr>
      <w:rFonts w:ascii="Century Gothic" w:hAnsi="Century Gothic"/>
      <w:caps/>
      <w:color w:val="E51519"/>
      <w:spacing w:val="22"/>
      <w:sz w:val="16"/>
      <w:szCs w:val="16"/>
      <w:lang w:val="en-SG" w:eastAsia="fr-FR"/>
    </w:rPr>
  </w:style>
  <w:style w:type="paragraph" w:styleId="Header">
    <w:name w:val="header"/>
    <w:basedOn w:val="Normal"/>
    <w:link w:val="HeaderChar"/>
    <w:uiPriority w:val="99"/>
    <w:rsid w:val="002C71D2"/>
    <w:pPr>
      <w:tabs>
        <w:tab w:val="center" w:pos="4536"/>
        <w:tab w:val="right" w:pos="9072"/>
      </w:tabs>
      <w:spacing w:before="200" w:line="260" w:lineRule="atLeast"/>
      <w:jc w:val="both"/>
    </w:pPr>
    <w:rPr>
      <w:rFonts w:ascii="Arial" w:hAnsi="Arial"/>
      <w:sz w:val="20"/>
      <w:szCs w:val="20"/>
      <w:lang w:val="en-SG" w:eastAsia="fr-FR"/>
    </w:rPr>
  </w:style>
  <w:style w:type="character" w:customStyle="1" w:styleId="HeaderChar">
    <w:name w:val="Header Char"/>
    <w:basedOn w:val="DefaultParagraphFont"/>
    <w:link w:val="Header"/>
    <w:uiPriority w:val="99"/>
    <w:rsid w:val="002C71D2"/>
    <w:rPr>
      <w:rFonts w:ascii="Verdana" w:hAnsi="Verdana"/>
      <w:noProof w:val="0"/>
      <w:sz w:val="18"/>
      <w:lang w:val="fr-FR" w:eastAsia="fr-FR"/>
    </w:rPr>
  </w:style>
  <w:style w:type="paragraph" w:customStyle="1" w:styleId="FooterPageNumbering">
    <w:name w:val="Footer Page Numbering"/>
    <w:basedOn w:val="Normal"/>
    <w:rsid w:val="002C71D2"/>
    <w:pPr>
      <w:spacing w:line="260" w:lineRule="atLeast"/>
      <w:ind w:left="561"/>
      <w:jc w:val="center"/>
    </w:pPr>
    <w:rPr>
      <w:rFonts w:ascii="Arial" w:hAnsi="Arial"/>
      <w:color w:val="808080"/>
      <w:sz w:val="20"/>
      <w:szCs w:val="18"/>
      <w:lang w:val="en-SG" w:eastAsia="fr-FR"/>
    </w:rPr>
  </w:style>
  <w:style w:type="paragraph" w:styleId="Footer">
    <w:name w:val="footer"/>
    <w:basedOn w:val="Normal"/>
    <w:link w:val="FooterChar"/>
    <w:rsid w:val="002C71D2"/>
    <w:pPr>
      <w:tabs>
        <w:tab w:val="center" w:pos="4536"/>
        <w:tab w:val="right" w:pos="9072"/>
      </w:tabs>
      <w:spacing w:before="200" w:line="260" w:lineRule="atLeast"/>
      <w:jc w:val="both"/>
    </w:pPr>
    <w:rPr>
      <w:rFonts w:ascii="Arial" w:hAnsi="Arial"/>
      <w:sz w:val="20"/>
      <w:szCs w:val="20"/>
      <w:lang w:val="en-SG" w:eastAsia="fr-FR"/>
    </w:rPr>
  </w:style>
  <w:style w:type="character" w:customStyle="1" w:styleId="FooterChar">
    <w:name w:val="Footer Char"/>
    <w:basedOn w:val="DefaultParagraphFont"/>
    <w:link w:val="Footer"/>
    <w:rsid w:val="002C71D2"/>
    <w:rPr>
      <w:rFonts w:ascii="Verdana" w:hAnsi="Verdana"/>
      <w:noProof w:val="0"/>
      <w:sz w:val="18"/>
      <w:lang w:val="fr-FR" w:eastAsia="fr-FR"/>
    </w:rPr>
  </w:style>
  <w:style w:type="paragraph" w:customStyle="1" w:styleId="TableText">
    <w:name w:val="Table Text"/>
    <w:basedOn w:val="Normal"/>
    <w:rsid w:val="002C71D2"/>
    <w:pPr>
      <w:spacing w:before="200" w:after="60"/>
      <w:ind w:left="119"/>
      <w:jc w:val="both"/>
    </w:pPr>
    <w:rPr>
      <w:rFonts w:ascii="Arial" w:hAnsi="Arial"/>
      <w:sz w:val="20"/>
      <w:szCs w:val="20"/>
      <w:lang w:val="en-SG" w:eastAsia="fr-FR"/>
    </w:rPr>
  </w:style>
  <w:style w:type="paragraph" w:customStyle="1" w:styleId="HistoryTableText">
    <w:name w:val="History Table Text"/>
    <w:basedOn w:val="Normal"/>
    <w:rsid w:val="002C71D2"/>
    <w:pPr>
      <w:spacing w:before="200" w:after="60"/>
      <w:jc w:val="both"/>
    </w:pPr>
    <w:rPr>
      <w:rFonts w:ascii="Arial" w:hAnsi="Arial"/>
      <w:color w:val="999999"/>
      <w:sz w:val="20"/>
      <w:szCs w:val="20"/>
      <w:lang w:val="en-SG" w:eastAsia="fr-FR"/>
    </w:rPr>
  </w:style>
  <w:style w:type="paragraph" w:customStyle="1" w:styleId="DocumentTitleText">
    <w:name w:val="Document Title Text"/>
    <w:basedOn w:val="Normal"/>
    <w:link w:val="DocumentTitleTextChar"/>
    <w:rsid w:val="002C71D2"/>
    <w:pPr>
      <w:spacing w:before="2552"/>
      <w:ind w:right="1219"/>
      <w:jc w:val="right"/>
    </w:pPr>
    <w:rPr>
      <w:rFonts w:ascii="Century Gothic" w:hAnsi="Century Gothic"/>
      <w:color w:val="808080"/>
      <w:sz w:val="60"/>
      <w:szCs w:val="60"/>
      <w:lang w:val="en-SG" w:eastAsia="fr-FR"/>
    </w:rPr>
  </w:style>
  <w:style w:type="paragraph" w:customStyle="1" w:styleId="DocumentTitleFirstLetter">
    <w:name w:val="Document Title First Letter"/>
    <w:basedOn w:val="DocumentTitleText"/>
    <w:link w:val="DocumentTitleFirstLetterChar"/>
    <w:rsid w:val="002C71D2"/>
    <w:rPr>
      <w:color w:val="E51519"/>
    </w:rPr>
  </w:style>
  <w:style w:type="character" w:customStyle="1" w:styleId="DocumentTitleTextChar">
    <w:name w:val="Document Title Text Char"/>
    <w:link w:val="DocumentTitleText"/>
    <w:rsid w:val="002C71D2"/>
    <w:rPr>
      <w:rFonts w:ascii="Century Gothic" w:hAnsi="Century Gothic"/>
      <w:color w:val="808080"/>
      <w:sz w:val="60"/>
      <w:szCs w:val="60"/>
      <w:lang w:val="fr-FR" w:eastAsia="fr-FR"/>
    </w:rPr>
  </w:style>
  <w:style w:type="character" w:customStyle="1" w:styleId="DocumentTitleFirstLetterChar">
    <w:name w:val="Document Title First Letter Char"/>
    <w:link w:val="DocumentTitleFirstLetter"/>
    <w:rsid w:val="002C71D2"/>
    <w:rPr>
      <w:rFonts w:ascii="Century Gothic" w:hAnsi="Century Gothic"/>
      <w:color w:val="E51519"/>
      <w:sz w:val="60"/>
      <w:szCs w:val="60"/>
      <w:lang w:val="fr-FR" w:eastAsia="fr-FR"/>
    </w:rPr>
  </w:style>
  <w:style w:type="paragraph" w:customStyle="1" w:styleId="FirstPageFieldsTitle">
    <w:name w:val="First Page Fields Title"/>
    <w:basedOn w:val="Normalsansretrait"/>
    <w:rsid w:val="002C71D2"/>
    <w:pPr>
      <w:pBdr>
        <w:bottom w:val="single" w:sz="4" w:space="3" w:color="C0C0C0"/>
      </w:pBdr>
      <w:spacing w:before="0" w:line="240" w:lineRule="auto"/>
      <w:ind w:left="60"/>
    </w:pPr>
    <w:rPr>
      <w:rFonts w:ascii="Century Gothic" w:hAnsi="Century Gothic"/>
      <w:color w:val="E51519"/>
    </w:rPr>
  </w:style>
  <w:style w:type="paragraph" w:customStyle="1" w:styleId="FirstPageField">
    <w:name w:val="First Page Field"/>
    <w:basedOn w:val="Normalsansretrait"/>
    <w:rsid w:val="002C71D2"/>
    <w:pPr>
      <w:keepNext/>
      <w:keepLines/>
      <w:spacing w:before="0" w:line="240" w:lineRule="auto"/>
      <w:ind w:left="132"/>
      <w:jc w:val="left"/>
    </w:pPr>
    <w:rPr>
      <w:rFonts w:ascii="Century Gothic" w:hAnsi="Century Gothic"/>
      <w:szCs w:val="18"/>
    </w:rPr>
  </w:style>
  <w:style w:type="paragraph" w:customStyle="1" w:styleId="FirstPageFieldObject">
    <w:name w:val="First Page Field Object"/>
    <w:basedOn w:val="Normalsansretrait"/>
    <w:rsid w:val="002C71D2"/>
    <w:pPr>
      <w:keepNext/>
      <w:keepLines/>
      <w:spacing w:before="0" w:line="240" w:lineRule="auto"/>
      <w:ind w:left="132"/>
    </w:pPr>
    <w:rPr>
      <w:rFonts w:ascii="Century Gothic" w:hAnsi="Century Gothic"/>
      <w:b/>
      <w:szCs w:val="18"/>
    </w:rPr>
  </w:style>
  <w:style w:type="paragraph" w:customStyle="1" w:styleId="LandscapeFooter">
    <w:name w:val="Landscape Footer"/>
    <w:basedOn w:val="FooterStyle"/>
    <w:rsid w:val="002C71D2"/>
    <w:pPr>
      <w:ind w:left="561"/>
    </w:pPr>
  </w:style>
  <w:style w:type="character" w:customStyle="1" w:styleId="HeaderLeftChar">
    <w:name w:val="Header Left Char"/>
    <w:link w:val="HeaderLeft"/>
    <w:rsid w:val="002C71D2"/>
    <w:rPr>
      <w:rFonts w:ascii="Century Gothic" w:hAnsi="Century Gothic"/>
      <w:color w:val="808080"/>
      <w:sz w:val="16"/>
      <w:szCs w:val="16"/>
      <w:lang w:val="fr-FR" w:eastAsia="fr-FR"/>
    </w:rPr>
  </w:style>
  <w:style w:type="character" w:customStyle="1" w:styleId="HeaderConfidentialChar">
    <w:name w:val="Header Confidential Char"/>
    <w:link w:val="HeaderConfidential"/>
    <w:rsid w:val="002C71D2"/>
    <w:rPr>
      <w:rFonts w:ascii="Century Gothic" w:hAnsi="Century Gothic"/>
      <w:caps/>
      <w:color w:val="E51519"/>
      <w:spacing w:val="22"/>
      <w:sz w:val="16"/>
      <w:szCs w:val="16"/>
      <w:lang w:val="fr-FR" w:eastAsia="fr-FR"/>
    </w:rPr>
  </w:style>
  <w:style w:type="paragraph" w:customStyle="1" w:styleId="LandscapeHeaderRight">
    <w:name w:val="Landscape Header Right"/>
    <w:basedOn w:val="Normal"/>
    <w:link w:val="LandscapeHeaderRightChar"/>
    <w:rsid w:val="002C71D2"/>
    <w:pPr>
      <w:pBdr>
        <w:bottom w:val="single" w:sz="2" w:space="1" w:color="999999"/>
      </w:pBdr>
      <w:tabs>
        <w:tab w:val="right" w:pos="14878"/>
      </w:tabs>
      <w:jc w:val="both"/>
    </w:pPr>
    <w:rPr>
      <w:rFonts w:ascii="Century Gothic" w:hAnsi="Century Gothic"/>
      <w:color w:val="808080"/>
      <w:sz w:val="16"/>
      <w:szCs w:val="16"/>
      <w:lang w:val="en-SG" w:eastAsia="fr-FR"/>
    </w:rPr>
  </w:style>
  <w:style w:type="character" w:customStyle="1" w:styleId="LandscapeHeaderRightChar">
    <w:name w:val="Landscape Header Right Char"/>
    <w:link w:val="LandscapeHeaderRight"/>
    <w:rsid w:val="002C71D2"/>
    <w:rPr>
      <w:rFonts w:ascii="Century Gothic" w:hAnsi="Century Gothic"/>
      <w:color w:val="808080"/>
      <w:sz w:val="16"/>
      <w:szCs w:val="16"/>
      <w:lang w:val="fr-FR" w:eastAsia="fr-FR"/>
    </w:rPr>
  </w:style>
  <w:style w:type="paragraph" w:customStyle="1" w:styleId="LandscapeFooterinDocument">
    <w:name w:val="Landscape Footer in Document"/>
    <w:basedOn w:val="Normal"/>
    <w:rsid w:val="002C71D2"/>
    <w:pPr>
      <w:spacing w:line="180" w:lineRule="exact"/>
      <w:jc w:val="both"/>
    </w:pPr>
    <w:rPr>
      <w:rFonts w:ascii="Arial" w:hAnsi="Arial"/>
      <w:color w:val="808080"/>
      <w:sz w:val="12"/>
      <w:szCs w:val="12"/>
      <w:lang w:val="en-SG" w:eastAsia="fr-FR"/>
    </w:rPr>
  </w:style>
  <w:style w:type="table" w:customStyle="1" w:styleId="RecipientsTable">
    <w:name w:val="Recipients Table"/>
    <w:basedOn w:val="TableNormal"/>
    <w:rsid w:val="002C71D2"/>
    <w:rPr>
      <w:lang w:val="en-GB" w:eastAsia="en-GB"/>
    </w:rPr>
    <w:tblPr>
      <w:tblInd w:w="227" w:type="dxa"/>
      <w:tblBorders>
        <w:top w:val="single" w:sz="4" w:space="0" w:color="FF0000"/>
        <w:left w:val="single" w:sz="4" w:space="0" w:color="FF0000"/>
        <w:bottom w:val="single" w:sz="4" w:space="0" w:color="FF0000"/>
        <w:right w:val="single" w:sz="4" w:space="0" w:color="FF0000"/>
      </w:tblBorders>
    </w:tblPr>
    <w:tcPr>
      <w:shd w:val="clear" w:color="auto" w:fill="F3F3F3"/>
    </w:tcPr>
  </w:style>
  <w:style w:type="paragraph" w:customStyle="1" w:styleId="ImportedObject">
    <w:name w:val="Imported Object"/>
    <w:basedOn w:val="Normal"/>
    <w:next w:val="Normal"/>
    <w:rsid w:val="002C71D2"/>
    <w:pPr>
      <w:spacing w:before="200"/>
      <w:ind w:left="561"/>
      <w:jc w:val="both"/>
    </w:pPr>
    <w:rPr>
      <w:rFonts w:ascii="Arial" w:hAnsi="Arial"/>
      <w:noProof/>
      <w:sz w:val="20"/>
      <w:szCs w:val="20"/>
      <w:lang w:val="en-SG" w:eastAsia="fr-FR"/>
    </w:rPr>
  </w:style>
  <w:style w:type="paragraph" w:customStyle="1" w:styleId="Legalmention">
    <w:name w:val="Legal mention"/>
    <w:basedOn w:val="Normal"/>
    <w:rsid w:val="002C71D2"/>
    <w:pPr>
      <w:spacing w:line="160" w:lineRule="exact"/>
    </w:pPr>
    <w:rPr>
      <w:rFonts w:ascii="Century Gothic" w:hAnsi="Century Gothic" w:cs="Arial"/>
      <w:snapToGrid w:val="0"/>
      <w:color w:val="808080"/>
      <w:sz w:val="12"/>
      <w:szCs w:val="12"/>
      <w:lang w:val="en-SG" w:eastAsia="fr-FR"/>
    </w:rPr>
  </w:style>
  <w:style w:type="paragraph" w:customStyle="1" w:styleId="LetterConfidential">
    <w:name w:val="Letter Confidential"/>
    <w:basedOn w:val="Normal"/>
    <w:rsid w:val="002C71D2"/>
    <w:pPr>
      <w:spacing w:before="200" w:line="260" w:lineRule="atLeast"/>
      <w:jc w:val="right"/>
    </w:pPr>
    <w:rPr>
      <w:rFonts w:ascii="Century Gothic" w:hAnsi="Century Gothic" w:cs="Arial"/>
      <w:b/>
      <w:i/>
      <w:caps/>
      <w:color w:val="E51519"/>
      <w:spacing w:val="22"/>
      <w:sz w:val="20"/>
      <w:szCs w:val="20"/>
      <w:lang w:val="en-SG" w:eastAsia="fr-FR"/>
    </w:rPr>
  </w:style>
  <w:style w:type="paragraph" w:customStyle="1" w:styleId="LetterSociety">
    <w:name w:val="Letter Society"/>
    <w:basedOn w:val="Normal"/>
    <w:rsid w:val="002C71D2"/>
    <w:pPr>
      <w:spacing w:before="200"/>
      <w:ind w:left="-215" w:right="-289" w:firstLine="102"/>
      <w:jc w:val="both"/>
    </w:pPr>
    <w:rPr>
      <w:rFonts w:ascii="Century Gothic" w:hAnsi="Century Gothic" w:cs="Arial"/>
      <w:color w:val="808080"/>
      <w:spacing w:val="86"/>
      <w:sz w:val="14"/>
      <w:szCs w:val="14"/>
      <w:lang w:val="en-SG" w:eastAsia="fr-FR"/>
    </w:rPr>
  </w:style>
  <w:style w:type="paragraph" w:customStyle="1" w:styleId="LetterRecipientAddress">
    <w:name w:val="Letter Recipient Address"/>
    <w:basedOn w:val="Normal"/>
    <w:rsid w:val="002C71D2"/>
    <w:pPr>
      <w:jc w:val="both"/>
    </w:pPr>
    <w:rPr>
      <w:rFonts w:ascii="Century Gothic" w:hAnsi="Century Gothic"/>
      <w:sz w:val="20"/>
      <w:szCs w:val="20"/>
      <w:lang w:val="en-SG" w:eastAsia="fr-FR"/>
    </w:rPr>
  </w:style>
  <w:style w:type="paragraph" w:customStyle="1" w:styleId="LetterDate">
    <w:name w:val="Letter Date"/>
    <w:basedOn w:val="Normal"/>
    <w:rsid w:val="002C71D2"/>
    <w:pPr>
      <w:spacing w:before="200" w:line="260" w:lineRule="atLeast"/>
      <w:jc w:val="both"/>
    </w:pPr>
    <w:rPr>
      <w:rFonts w:ascii="Century Gothic" w:hAnsi="Century Gothic"/>
      <w:sz w:val="20"/>
      <w:szCs w:val="20"/>
      <w:lang w:val="en-SG" w:eastAsia="fr-FR"/>
    </w:rPr>
  </w:style>
  <w:style w:type="paragraph" w:customStyle="1" w:styleId="TableBulletlist">
    <w:name w:val="Table Bullet list"/>
    <w:basedOn w:val="ListBullet"/>
    <w:rsid w:val="002C71D2"/>
    <w:pPr>
      <w:tabs>
        <w:tab w:val="clear" w:pos="907"/>
        <w:tab w:val="left" w:pos="360"/>
      </w:tabs>
      <w:ind w:left="397"/>
    </w:pPr>
    <w:rPr>
      <w:szCs w:val="32"/>
    </w:rPr>
  </w:style>
  <w:style w:type="paragraph" w:customStyle="1" w:styleId="LetterHeaderBold">
    <w:name w:val="Letter Header Bold"/>
    <w:basedOn w:val="Normal"/>
    <w:link w:val="LetterHeaderBoldChar"/>
    <w:rsid w:val="002C71D2"/>
    <w:pPr>
      <w:spacing w:line="360" w:lineRule="auto"/>
      <w:jc w:val="both"/>
    </w:pPr>
    <w:rPr>
      <w:rFonts w:ascii="Century Gothic" w:hAnsi="Century Gothic"/>
      <w:b/>
      <w:sz w:val="20"/>
      <w:szCs w:val="20"/>
      <w:lang w:val="en-SG" w:eastAsia="fr-FR"/>
    </w:rPr>
  </w:style>
  <w:style w:type="character" w:customStyle="1" w:styleId="LetterHeaderBoldChar">
    <w:name w:val="Letter Header Bold Char"/>
    <w:link w:val="LetterHeaderBold"/>
    <w:rsid w:val="002C71D2"/>
    <w:rPr>
      <w:rFonts w:ascii="Century Gothic" w:hAnsi="Century Gothic"/>
      <w:b/>
      <w:lang w:val="fr-FR" w:eastAsia="fr-FR"/>
    </w:rPr>
  </w:style>
  <w:style w:type="paragraph" w:customStyle="1" w:styleId="LetterHeaderNormal">
    <w:name w:val="Letter Header Normal"/>
    <w:basedOn w:val="Normal"/>
    <w:link w:val="LetterHeaderNormalChar"/>
    <w:rsid w:val="002C71D2"/>
    <w:pPr>
      <w:spacing w:line="360" w:lineRule="auto"/>
      <w:jc w:val="both"/>
    </w:pPr>
    <w:rPr>
      <w:rFonts w:ascii="Century Gothic" w:hAnsi="Century Gothic"/>
      <w:sz w:val="20"/>
      <w:szCs w:val="20"/>
      <w:lang w:val="en-SG" w:eastAsia="fr-FR"/>
    </w:rPr>
  </w:style>
  <w:style w:type="character" w:customStyle="1" w:styleId="LetterHeaderNormalChar">
    <w:name w:val="Letter Header Normal Char"/>
    <w:link w:val="LetterHeaderNormal"/>
    <w:rsid w:val="002C71D2"/>
    <w:rPr>
      <w:rFonts w:ascii="Century Gothic" w:hAnsi="Century Gothic"/>
      <w:lang w:val="fr-FR" w:eastAsia="fr-FR"/>
    </w:rPr>
  </w:style>
  <w:style w:type="paragraph" w:customStyle="1" w:styleId="LetterPJCopyPS">
    <w:name w:val="Letter PJ Copy PS"/>
    <w:basedOn w:val="Normal"/>
    <w:rsid w:val="002C71D2"/>
    <w:pPr>
      <w:spacing w:before="200" w:line="360" w:lineRule="auto"/>
      <w:jc w:val="both"/>
    </w:pPr>
    <w:rPr>
      <w:rFonts w:ascii="Century Gothic" w:hAnsi="Century Gothic"/>
      <w:sz w:val="20"/>
      <w:szCs w:val="18"/>
      <w:lang w:val="en-SG" w:eastAsia="fr-FR"/>
    </w:rPr>
  </w:style>
  <w:style w:type="paragraph" w:customStyle="1" w:styleId="LetterSignatory">
    <w:name w:val="Letter Signatory"/>
    <w:basedOn w:val="Normal"/>
    <w:rsid w:val="002C71D2"/>
    <w:pPr>
      <w:spacing w:before="200" w:line="360" w:lineRule="auto"/>
      <w:ind w:left="-108"/>
      <w:jc w:val="both"/>
    </w:pPr>
    <w:rPr>
      <w:rFonts w:ascii="Century Gothic" w:hAnsi="Century Gothic"/>
      <w:sz w:val="20"/>
      <w:szCs w:val="20"/>
      <w:lang w:val="en-SG" w:eastAsia="fr-FR"/>
    </w:rPr>
  </w:style>
  <w:style w:type="paragraph" w:customStyle="1" w:styleId="LetterSignatoryTitle">
    <w:name w:val="Letter Signatory Title"/>
    <w:basedOn w:val="Normal"/>
    <w:rsid w:val="002C71D2"/>
    <w:pPr>
      <w:spacing w:before="200" w:line="360" w:lineRule="auto"/>
      <w:ind w:left="-108"/>
      <w:jc w:val="both"/>
    </w:pPr>
    <w:rPr>
      <w:rFonts w:ascii="Century Gothic" w:hAnsi="Century Gothic"/>
      <w:sz w:val="20"/>
      <w:szCs w:val="18"/>
      <w:lang w:val="en-SG" w:eastAsia="fr-FR"/>
    </w:rPr>
  </w:style>
  <w:style w:type="paragraph" w:styleId="BodyTextIndent">
    <w:name w:val="Body Text Indent"/>
    <w:basedOn w:val="Normal"/>
    <w:link w:val="BodyTextIndentChar"/>
    <w:rsid w:val="002C71D2"/>
    <w:pPr>
      <w:spacing w:before="200" w:after="120" w:line="260" w:lineRule="atLeast"/>
      <w:ind w:left="283"/>
      <w:jc w:val="both"/>
    </w:pPr>
    <w:rPr>
      <w:rFonts w:ascii="Arial" w:hAnsi="Arial"/>
      <w:sz w:val="20"/>
      <w:szCs w:val="20"/>
      <w:lang w:val="en-SG" w:eastAsia="fr-FR"/>
    </w:rPr>
  </w:style>
  <w:style w:type="character" w:customStyle="1" w:styleId="BodyTextIndentChar">
    <w:name w:val="Body Text Indent Char"/>
    <w:basedOn w:val="DefaultParagraphFont"/>
    <w:link w:val="BodyTextIndent"/>
    <w:rsid w:val="002C71D2"/>
    <w:rPr>
      <w:rFonts w:ascii="Verdana" w:hAnsi="Verdana"/>
      <w:noProof w:val="0"/>
      <w:sz w:val="18"/>
      <w:lang w:val="fr-FR" w:eastAsia="fr-FR"/>
    </w:rPr>
  </w:style>
  <w:style w:type="paragraph" w:customStyle="1" w:styleId="LetterFaxCompany">
    <w:name w:val="Letter Fax Company"/>
    <w:basedOn w:val="Normal"/>
    <w:rsid w:val="002C71D2"/>
    <w:pPr>
      <w:spacing w:before="200"/>
      <w:ind w:left="-215" w:right="-289" w:firstLine="102"/>
      <w:jc w:val="distribute"/>
    </w:pPr>
    <w:rPr>
      <w:rFonts w:ascii="Century Gothic" w:hAnsi="Century Gothic" w:cs="Arial"/>
      <w:color w:val="808080"/>
      <w:sz w:val="14"/>
      <w:szCs w:val="14"/>
      <w:lang w:val="en-SG" w:eastAsia="fr-FR"/>
    </w:rPr>
  </w:style>
  <w:style w:type="paragraph" w:customStyle="1" w:styleId="LetterFaxNormal">
    <w:name w:val="Letter Fax Normal"/>
    <w:basedOn w:val="BodyTextIndent"/>
    <w:rsid w:val="002C71D2"/>
    <w:pPr>
      <w:suppressAutoHyphens/>
      <w:spacing w:line="240" w:lineRule="auto"/>
      <w:ind w:left="539"/>
    </w:pPr>
    <w:rPr>
      <w:rFonts w:ascii="Century Gothic" w:hAnsi="Century Gothic"/>
      <w:szCs w:val="18"/>
    </w:rPr>
  </w:style>
  <w:style w:type="paragraph" w:customStyle="1" w:styleId="LetterFaxSopraAddress">
    <w:name w:val="Letter Fax Sopra Address"/>
    <w:basedOn w:val="Normal"/>
    <w:rsid w:val="002C71D2"/>
    <w:pPr>
      <w:ind w:left="-108"/>
      <w:jc w:val="both"/>
    </w:pPr>
    <w:rPr>
      <w:rFonts w:ascii="Century Gothic" w:hAnsi="Century Gothic"/>
      <w:color w:val="808080"/>
      <w:sz w:val="14"/>
      <w:szCs w:val="14"/>
      <w:lang w:val="en-SG" w:eastAsia="fr-FR"/>
    </w:rPr>
  </w:style>
  <w:style w:type="paragraph" w:customStyle="1" w:styleId="LetterDestinationAddress">
    <w:name w:val="Letter Destination Address"/>
    <w:basedOn w:val="Normal"/>
    <w:rsid w:val="002C71D2"/>
    <w:pPr>
      <w:jc w:val="both"/>
    </w:pPr>
    <w:rPr>
      <w:rFonts w:ascii="Century Gothic" w:hAnsi="Century Gothic"/>
      <w:sz w:val="20"/>
      <w:szCs w:val="20"/>
      <w:lang w:val="en-SG" w:eastAsia="fr-FR"/>
    </w:rPr>
  </w:style>
  <w:style w:type="paragraph" w:customStyle="1" w:styleId="FaxDate">
    <w:name w:val="Fax Date"/>
    <w:basedOn w:val="Normal"/>
    <w:rsid w:val="002C71D2"/>
    <w:pPr>
      <w:spacing w:line="360" w:lineRule="auto"/>
      <w:jc w:val="right"/>
    </w:pPr>
    <w:rPr>
      <w:rFonts w:ascii="Century Gothic" w:hAnsi="Century Gothic"/>
      <w:sz w:val="20"/>
      <w:szCs w:val="20"/>
      <w:lang w:val="en-SG" w:eastAsia="fr-FR"/>
    </w:rPr>
  </w:style>
  <w:style w:type="paragraph" w:customStyle="1" w:styleId="FaxTitle">
    <w:name w:val="Fax Title"/>
    <w:basedOn w:val="Normal"/>
    <w:rsid w:val="002C71D2"/>
    <w:pPr>
      <w:spacing w:before="200" w:after="10" w:line="260" w:lineRule="atLeast"/>
      <w:ind w:left="-48"/>
      <w:jc w:val="both"/>
    </w:pPr>
    <w:rPr>
      <w:rFonts w:ascii="Century Gothic" w:hAnsi="Century Gothic" w:cs="Arial"/>
      <w:b/>
      <w:spacing w:val="20"/>
      <w:sz w:val="20"/>
      <w:szCs w:val="20"/>
      <w:lang w:val="en-SG" w:eastAsia="fr-FR"/>
    </w:rPr>
  </w:style>
  <w:style w:type="paragraph" w:customStyle="1" w:styleId="FaxTextHeader">
    <w:name w:val="Fax Text Header"/>
    <w:basedOn w:val="Normal"/>
    <w:rsid w:val="002C71D2"/>
    <w:pPr>
      <w:spacing w:before="200" w:line="260" w:lineRule="atLeast"/>
      <w:ind w:left="-48"/>
    </w:pPr>
    <w:rPr>
      <w:rFonts w:ascii="Century Gothic" w:hAnsi="Century Gothic" w:cs="Arial"/>
      <w:sz w:val="20"/>
      <w:szCs w:val="18"/>
      <w:lang w:val="en-SG" w:eastAsia="fr-FR"/>
    </w:rPr>
  </w:style>
  <w:style w:type="paragraph" w:customStyle="1" w:styleId="TableNumberedlist">
    <w:name w:val="Table Numbered list"/>
    <w:basedOn w:val="List"/>
    <w:rsid w:val="002C71D2"/>
    <w:pPr>
      <w:numPr>
        <w:numId w:val="6"/>
      </w:numPr>
    </w:pPr>
    <w:rPr>
      <w:szCs w:val="32"/>
    </w:rPr>
  </w:style>
  <w:style w:type="paragraph" w:customStyle="1" w:styleId="StyleTM3">
    <w:name w:val="Style TM 3"/>
    <w:basedOn w:val="TOC3"/>
    <w:rsid w:val="002C71D2"/>
    <w:pPr>
      <w:ind w:left="600"/>
    </w:pPr>
    <w:rPr>
      <w:szCs w:val="20"/>
    </w:rPr>
  </w:style>
  <w:style w:type="paragraph" w:customStyle="1" w:styleId="StyleTM2Gauche0cmSuspendu106cm">
    <w:name w:val="Style TM 2 + Gauche :  0 cm Suspendu : 106 cm"/>
    <w:basedOn w:val="TOC2"/>
    <w:autoRedefine/>
    <w:rsid w:val="002C71D2"/>
    <w:rPr>
      <w:szCs w:val="20"/>
    </w:rPr>
  </w:style>
  <w:style w:type="paragraph" w:customStyle="1" w:styleId="Title2withoutnumber">
    <w:name w:val="Title 2 without number"/>
    <w:basedOn w:val="Normal"/>
    <w:rsid w:val="002C71D2"/>
    <w:pPr>
      <w:spacing w:before="200" w:line="260" w:lineRule="atLeast"/>
      <w:jc w:val="both"/>
    </w:pPr>
    <w:rPr>
      <w:rFonts w:ascii="Century Gothic" w:hAnsi="Century Gothic"/>
      <w:b/>
      <w:lang w:val="en-SG" w:eastAsia="fr-FR"/>
    </w:rPr>
  </w:style>
  <w:style w:type="paragraph" w:customStyle="1" w:styleId="StyleCenturyGothic12ptGrasGaucheGauche0cmAvant">
    <w:name w:val="Style Century Gothic 12 pt Gras Gauche Gauche :  0 cm Avant : ..."/>
    <w:basedOn w:val="Normal"/>
    <w:next w:val="Normal"/>
    <w:rsid w:val="002C71D2"/>
    <w:pPr>
      <w:spacing w:before="480" w:after="120"/>
    </w:pPr>
    <w:rPr>
      <w:rFonts w:ascii="Century Gothic" w:hAnsi="Century Gothic"/>
      <w:b/>
      <w:bCs/>
      <w:kern w:val="28"/>
      <w:szCs w:val="20"/>
      <w:lang w:val="en-SG" w:eastAsia="fr-FR"/>
    </w:rPr>
  </w:style>
  <w:style w:type="paragraph" w:customStyle="1" w:styleId="Title3withoutnumber">
    <w:name w:val="Title 3 without number"/>
    <w:basedOn w:val="Normal"/>
    <w:next w:val="Normal"/>
    <w:rsid w:val="002C71D2"/>
    <w:pPr>
      <w:keepNext/>
      <w:spacing w:before="360" w:after="120"/>
      <w:ind w:left="561"/>
    </w:pPr>
    <w:rPr>
      <w:rFonts w:ascii="Century Gothic" w:hAnsi="Century Gothic"/>
      <w:lang w:val="en-SG" w:eastAsia="fr-FR"/>
    </w:rPr>
  </w:style>
  <w:style w:type="paragraph" w:customStyle="1" w:styleId="Title4withoutnumber">
    <w:name w:val="Title 4 without number"/>
    <w:basedOn w:val="Normal"/>
    <w:next w:val="Normal"/>
    <w:rsid w:val="002C71D2"/>
    <w:pPr>
      <w:keepNext/>
      <w:spacing w:before="200" w:after="120"/>
      <w:ind w:left="958"/>
    </w:pPr>
    <w:rPr>
      <w:rFonts w:ascii="Century Gothic" w:hAnsi="Century Gothic"/>
      <w:sz w:val="22"/>
      <w:szCs w:val="22"/>
      <w:lang w:val="en-SG" w:eastAsia="fr-FR"/>
    </w:rPr>
  </w:style>
  <w:style w:type="paragraph" w:customStyle="1" w:styleId="Title1withoutnumber">
    <w:name w:val="Title 1 without number"/>
    <w:basedOn w:val="Normal"/>
    <w:next w:val="Normal"/>
    <w:rsid w:val="002C71D2"/>
    <w:pPr>
      <w:keepNext/>
      <w:pBdr>
        <w:bottom w:val="single" w:sz="4" w:space="6" w:color="FF0000"/>
      </w:pBdr>
      <w:spacing w:before="1000" w:after="120" w:line="260" w:lineRule="atLeast"/>
      <w:jc w:val="both"/>
    </w:pPr>
    <w:rPr>
      <w:rFonts w:ascii="Century Gothic" w:hAnsi="Century Gothic"/>
      <w:sz w:val="32"/>
      <w:szCs w:val="32"/>
      <w:lang w:val="en-SG" w:eastAsia="fr-FR"/>
    </w:rPr>
  </w:style>
  <w:style w:type="paragraph" w:styleId="List">
    <w:name w:val="List"/>
    <w:basedOn w:val="Normal"/>
    <w:rsid w:val="002C71D2"/>
    <w:pPr>
      <w:spacing w:before="200" w:line="260" w:lineRule="atLeast"/>
      <w:ind w:left="283" w:hanging="283"/>
      <w:jc w:val="both"/>
    </w:pPr>
    <w:rPr>
      <w:rFonts w:ascii="Arial" w:hAnsi="Arial"/>
      <w:sz w:val="20"/>
      <w:szCs w:val="20"/>
      <w:lang w:val="en-SG" w:eastAsia="fr-FR"/>
    </w:rPr>
  </w:style>
  <w:style w:type="character" w:customStyle="1" w:styleId="HeaderRightChar">
    <w:name w:val="Header Right Char"/>
    <w:link w:val="HeaderRight"/>
    <w:rsid w:val="002C71D2"/>
    <w:rPr>
      <w:rFonts w:ascii="Century Gothic" w:hAnsi="Century Gothic"/>
      <w:color w:val="808080"/>
      <w:sz w:val="16"/>
      <w:szCs w:val="16"/>
      <w:lang w:val="fr-FR" w:eastAsia="fr-FR"/>
    </w:rPr>
  </w:style>
  <w:style w:type="paragraph" w:styleId="BalloonText">
    <w:name w:val="Balloon Text"/>
    <w:basedOn w:val="Normal"/>
    <w:link w:val="BalloonTextChar"/>
    <w:rsid w:val="002C71D2"/>
    <w:pPr>
      <w:jc w:val="both"/>
    </w:pPr>
    <w:rPr>
      <w:rFonts w:ascii="Tahoma" w:hAnsi="Tahoma" w:cs="Tahoma"/>
      <w:sz w:val="16"/>
      <w:szCs w:val="16"/>
      <w:lang w:val="en-SG" w:eastAsia="fr-FR"/>
    </w:rPr>
  </w:style>
  <w:style w:type="character" w:customStyle="1" w:styleId="BalloonTextChar">
    <w:name w:val="Balloon Text Char"/>
    <w:basedOn w:val="DefaultParagraphFont"/>
    <w:link w:val="BalloonText"/>
    <w:rsid w:val="002C71D2"/>
    <w:rPr>
      <w:rFonts w:ascii="Tahoma" w:hAnsi="Tahoma" w:cs="Tahoma"/>
      <w:noProof w:val="0"/>
      <w:sz w:val="16"/>
      <w:szCs w:val="16"/>
      <w:lang w:val="fr-FR" w:eastAsia="fr-FR"/>
    </w:rPr>
  </w:style>
  <w:style w:type="paragraph" w:styleId="NoSpacing">
    <w:name w:val="No Spacing"/>
    <w:uiPriority w:val="1"/>
    <w:rsid w:val="00E77607"/>
    <w:pPr>
      <w:ind w:left="560"/>
      <w:jc w:val="both"/>
    </w:pPr>
    <w:rPr>
      <w:rFonts w:ascii="Verdana" w:hAnsi="Verdana"/>
      <w:sz w:val="18"/>
      <w:lang w:val="fr-FR" w:eastAsia="fr-FR"/>
    </w:rPr>
  </w:style>
  <w:style w:type="paragraph" w:styleId="TableofFigures">
    <w:name w:val="table of figures"/>
    <w:aliases w:val="ANNEX LIST"/>
    <w:basedOn w:val="Normal"/>
    <w:next w:val="Normal"/>
    <w:uiPriority w:val="99"/>
    <w:rsid w:val="006062BF"/>
    <w:pPr>
      <w:spacing w:before="200" w:line="260" w:lineRule="atLeast"/>
      <w:jc w:val="both"/>
    </w:pPr>
    <w:rPr>
      <w:rFonts w:ascii="Century Gothic" w:hAnsi="Century Gothic"/>
      <w:sz w:val="20"/>
      <w:szCs w:val="20"/>
      <w:lang w:val="en-SG" w:eastAsia="fr-FR"/>
    </w:rPr>
  </w:style>
  <w:style w:type="paragraph" w:customStyle="1" w:styleId="Default">
    <w:name w:val="Default"/>
    <w:rsid w:val="006F6017"/>
    <w:pPr>
      <w:autoSpaceDE w:val="0"/>
      <w:autoSpaceDN w:val="0"/>
      <w:adjustRightInd w:val="0"/>
    </w:pPr>
    <w:rPr>
      <w:rFonts w:ascii="Arial" w:hAnsi="Arial" w:cs="Arial"/>
      <w:color w:val="000000"/>
      <w:sz w:val="24"/>
      <w:szCs w:val="24"/>
      <w:lang w:val="en-SG"/>
    </w:rPr>
  </w:style>
  <w:style w:type="paragraph" w:styleId="ListParagraph">
    <w:name w:val="List Paragraph"/>
    <w:basedOn w:val="Normal"/>
    <w:uiPriority w:val="34"/>
    <w:qFormat/>
    <w:rsid w:val="00AE4BCE"/>
    <w:pPr>
      <w:spacing w:before="200" w:line="260" w:lineRule="atLeast"/>
      <w:ind w:left="720"/>
      <w:contextualSpacing/>
      <w:jc w:val="both"/>
    </w:pPr>
    <w:rPr>
      <w:rFonts w:ascii="Arial" w:hAnsi="Arial"/>
      <w:sz w:val="20"/>
      <w:szCs w:val="20"/>
      <w:lang w:val="en-SG" w:eastAsia="fr-FR"/>
    </w:rPr>
  </w:style>
  <w:style w:type="paragraph" w:customStyle="1" w:styleId="SteriaNormalText">
    <w:name w:val="Steria Normal Text"/>
    <w:basedOn w:val="Normal"/>
    <w:link w:val="SteriaNormalTextChar"/>
    <w:qFormat/>
    <w:rsid w:val="00FE4519"/>
    <w:pPr>
      <w:spacing w:line="260" w:lineRule="atLeast"/>
    </w:pPr>
    <w:rPr>
      <w:rFonts w:ascii="Arial" w:eastAsia="SimSun" w:hAnsi="Arial"/>
      <w:sz w:val="20"/>
      <w:szCs w:val="20"/>
      <w:lang w:val="en-GB" w:eastAsia="en-US"/>
    </w:rPr>
  </w:style>
  <w:style w:type="paragraph" w:customStyle="1" w:styleId="SteriaHeading2">
    <w:name w:val="Steria Heading 2"/>
    <w:basedOn w:val="Heading2"/>
    <w:next w:val="SteriaNormalText"/>
    <w:rsid w:val="00FE4519"/>
    <w:pPr>
      <w:keepLines/>
      <w:numPr>
        <w:ilvl w:val="0"/>
        <w:numId w:val="0"/>
      </w:numPr>
      <w:tabs>
        <w:tab w:val="clear" w:pos="560"/>
        <w:tab w:val="num" w:pos="624"/>
      </w:tabs>
      <w:spacing w:before="360" w:line="260" w:lineRule="atLeast"/>
      <w:ind w:left="624" w:hanging="624"/>
    </w:pPr>
    <w:rPr>
      <w:rFonts w:ascii="Arial" w:eastAsia="SimSun" w:hAnsi="Arial" w:cs="Arial"/>
      <w:bCs/>
      <w:iCs/>
      <w:color w:val="00338D"/>
      <w:kern w:val="0"/>
      <w:szCs w:val="28"/>
      <w:lang w:eastAsia="en-US"/>
    </w:rPr>
  </w:style>
  <w:style w:type="paragraph" w:customStyle="1" w:styleId="TableNormalPara">
    <w:name w:val="Table Normal Para"/>
    <w:basedOn w:val="Normal"/>
    <w:semiHidden/>
    <w:rsid w:val="00FE4519"/>
    <w:pPr>
      <w:spacing w:line="260" w:lineRule="atLeast"/>
    </w:pPr>
    <w:rPr>
      <w:rFonts w:ascii="Arial" w:eastAsia="SimSun" w:hAnsi="Arial"/>
      <w:sz w:val="20"/>
      <w:szCs w:val="20"/>
      <w:lang w:val="en-GB" w:eastAsia="en-US"/>
    </w:rPr>
  </w:style>
  <w:style w:type="paragraph" w:customStyle="1" w:styleId="SteriaValues">
    <w:name w:val="Steria Values"/>
    <w:basedOn w:val="Normal"/>
    <w:rsid w:val="005F7E04"/>
    <w:pPr>
      <w:framePr w:wrap="around" w:vAnchor="text" w:hAnchor="text" w:y="1"/>
      <w:numPr>
        <w:numId w:val="7"/>
      </w:numPr>
      <w:spacing w:line="220" w:lineRule="atLeast"/>
    </w:pPr>
    <w:rPr>
      <w:rFonts w:ascii="Arial" w:eastAsia="SimSun" w:hAnsi="Arial"/>
      <w:color w:val="8B8D8E"/>
      <w:sz w:val="22"/>
      <w:szCs w:val="28"/>
      <w:lang w:val="en-GB" w:eastAsia="en-US"/>
    </w:rPr>
  </w:style>
  <w:style w:type="character" w:customStyle="1" w:styleId="SteriaNormalTextChar">
    <w:name w:val="Steria Normal Text Char"/>
    <w:basedOn w:val="DefaultParagraphFont"/>
    <w:link w:val="SteriaNormalText"/>
    <w:rsid w:val="00802CCF"/>
    <w:rPr>
      <w:rFonts w:ascii="Arial" w:eastAsia="SimSun" w:hAnsi="Arial"/>
      <w:lang w:val="en-GB"/>
    </w:rPr>
  </w:style>
  <w:style w:type="paragraph" w:customStyle="1" w:styleId="SteriaHeading1">
    <w:name w:val="Steria Heading 1"/>
    <w:basedOn w:val="Heading1"/>
    <w:next w:val="Normal"/>
    <w:rsid w:val="00802CCF"/>
    <w:pPr>
      <w:numPr>
        <w:ilvl w:val="0"/>
        <w:numId w:val="0"/>
      </w:numPr>
      <w:pBdr>
        <w:bottom w:val="none" w:sz="0" w:space="0" w:color="auto"/>
      </w:pBdr>
      <w:tabs>
        <w:tab w:val="clear" w:pos="560"/>
        <w:tab w:val="num" w:pos="624"/>
      </w:tabs>
      <w:spacing w:before="240" w:after="240" w:line="280" w:lineRule="atLeast"/>
      <w:ind w:left="624" w:hanging="624"/>
    </w:pPr>
    <w:rPr>
      <w:rFonts w:ascii="Arial Bold" w:eastAsia="SimSun" w:hAnsi="Arial Bold" w:cs="Arial"/>
      <w:b/>
      <w:bCs/>
      <w:color w:val="00338D"/>
      <w:kern w:val="0"/>
      <w:sz w:val="28"/>
      <w:szCs w:val="28"/>
      <w:lang w:val="en-GB" w:eastAsia="en-US"/>
    </w:rPr>
  </w:style>
  <w:style w:type="paragraph" w:customStyle="1" w:styleId="SteriaHeading3">
    <w:name w:val="Steria Heading 3"/>
    <w:basedOn w:val="Heading3"/>
    <w:next w:val="SteriaNormalText"/>
    <w:qFormat/>
    <w:rsid w:val="00802CCF"/>
    <w:pPr>
      <w:numPr>
        <w:ilvl w:val="0"/>
        <w:numId w:val="0"/>
      </w:numPr>
      <w:tabs>
        <w:tab w:val="num" w:pos="624"/>
      </w:tabs>
      <w:spacing w:before="300" w:line="260" w:lineRule="atLeast"/>
      <w:ind w:left="624" w:hanging="624"/>
    </w:pPr>
    <w:rPr>
      <w:rFonts w:ascii="Arial Bold" w:eastAsia="SimSun" w:hAnsi="Arial Bold" w:cs="Arial Bold"/>
      <w:b/>
      <w:bCs/>
      <w:color w:val="00338D"/>
      <w:kern w:val="0"/>
      <w:sz w:val="20"/>
      <w:szCs w:val="20"/>
      <w:lang w:eastAsia="en-US"/>
    </w:rPr>
  </w:style>
  <w:style w:type="paragraph" w:customStyle="1" w:styleId="SteriaHeading4">
    <w:name w:val="Steria Heading 4"/>
    <w:basedOn w:val="SteriaHeading3"/>
    <w:next w:val="Normal"/>
    <w:qFormat/>
    <w:rsid w:val="00802CCF"/>
    <w:pPr>
      <w:outlineLvl w:val="3"/>
    </w:pPr>
  </w:style>
  <w:style w:type="paragraph" w:customStyle="1" w:styleId="SteriaHeading5">
    <w:name w:val="Steria Heading 5"/>
    <w:basedOn w:val="SteriaHeading4"/>
    <w:qFormat/>
    <w:rsid w:val="00802CCF"/>
    <w:pPr>
      <w:tabs>
        <w:tab w:val="clear" w:pos="624"/>
        <w:tab w:val="num" w:pos="2199"/>
      </w:tabs>
    </w:pPr>
  </w:style>
  <w:style w:type="paragraph" w:customStyle="1" w:styleId="msolistparagraph0">
    <w:name w:val="msolistparagraph"/>
    <w:basedOn w:val="Normal"/>
    <w:rsid w:val="00802CCF"/>
    <w:pPr>
      <w:ind w:left="720"/>
    </w:pPr>
    <w:rPr>
      <w:rFonts w:eastAsia="SimSun"/>
      <w:lang w:eastAsia="zh-CN"/>
    </w:rPr>
  </w:style>
  <w:style w:type="character" w:styleId="CommentReference">
    <w:name w:val="annotation reference"/>
    <w:basedOn w:val="DefaultParagraphFont"/>
    <w:unhideWhenUsed/>
    <w:rsid w:val="00B36AFB"/>
    <w:rPr>
      <w:sz w:val="16"/>
      <w:szCs w:val="16"/>
    </w:rPr>
  </w:style>
  <w:style w:type="paragraph" w:styleId="CommentText">
    <w:name w:val="annotation text"/>
    <w:basedOn w:val="Normal"/>
    <w:link w:val="CommentTextChar"/>
    <w:unhideWhenUsed/>
    <w:rsid w:val="00B36AFB"/>
    <w:pPr>
      <w:spacing w:before="200"/>
      <w:jc w:val="both"/>
    </w:pPr>
    <w:rPr>
      <w:rFonts w:ascii="Arial" w:hAnsi="Arial"/>
      <w:sz w:val="20"/>
      <w:szCs w:val="20"/>
      <w:lang w:val="en-SG" w:eastAsia="fr-FR"/>
    </w:rPr>
  </w:style>
  <w:style w:type="character" w:customStyle="1" w:styleId="CommentTextChar">
    <w:name w:val="Comment Text Char"/>
    <w:basedOn w:val="DefaultParagraphFont"/>
    <w:link w:val="CommentText"/>
    <w:rsid w:val="00B36AFB"/>
    <w:rPr>
      <w:rFonts w:ascii="Arial" w:hAnsi="Arial"/>
      <w:lang w:val="en-SG" w:eastAsia="fr-FR"/>
    </w:rPr>
  </w:style>
  <w:style w:type="paragraph" w:styleId="CommentSubject">
    <w:name w:val="annotation subject"/>
    <w:basedOn w:val="CommentText"/>
    <w:next w:val="CommentText"/>
    <w:link w:val="CommentSubjectChar"/>
    <w:semiHidden/>
    <w:unhideWhenUsed/>
    <w:rsid w:val="00773B75"/>
    <w:rPr>
      <w:b/>
      <w:bCs/>
    </w:rPr>
  </w:style>
  <w:style w:type="character" w:customStyle="1" w:styleId="CommentSubjectChar">
    <w:name w:val="Comment Subject Char"/>
    <w:basedOn w:val="CommentTextChar"/>
    <w:link w:val="CommentSubject"/>
    <w:semiHidden/>
    <w:rsid w:val="00773B75"/>
    <w:rPr>
      <w:rFonts w:ascii="Arial" w:hAnsi="Arial"/>
      <w:b/>
      <w:bCs/>
      <w:lang w:val="en-SG" w:eastAsia="fr-FR"/>
    </w:rPr>
  </w:style>
  <w:style w:type="paragraph" w:styleId="Revision">
    <w:name w:val="Revision"/>
    <w:hidden/>
    <w:uiPriority w:val="99"/>
    <w:semiHidden/>
    <w:rsid w:val="00E14C27"/>
    <w:rPr>
      <w:rFonts w:ascii="Arial" w:hAnsi="Arial"/>
      <w:lang w:val="en-SG" w:eastAsia="fr-FR"/>
    </w:rPr>
  </w:style>
  <w:style w:type="paragraph" w:styleId="NormalWeb">
    <w:name w:val="Normal (Web)"/>
    <w:basedOn w:val="Normal"/>
    <w:uiPriority w:val="99"/>
    <w:unhideWhenUsed/>
    <w:rsid w:val="00741FDC"/>
    <w:pPr>
      <w:spacing w:before="100" w:beforeAutospacing="1" w:after="100" w:afterAutospacing="1"/>
    </w:pPr>
    <w:rPr>
      <w:lang w:val="en-SG" w:eastAsia="zh-CN"/>
    </w:rPr>
  </w:style>
  <w:style w:type="table" w:styleId="LightShading">
    <w:name w:val="Light Shading"/>
    <w:basedOn w:val="TableNormal"/>
    <w:uiPriority w:val="60"/>
    <w:rsid w:val="00741FD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unhideWhenUsed/>
    <w:rsid w:val="005B3E00"/>
    <w:pPr>
      <w:pBdr>
        <w:top w:val="thinThickSmallGap" w:sz="36" w:space="0" w:color="622423" w:themeColor="accent2" w:themeShade="7F"/>
        <w:bottom w:val="thickThinSmallGap" w:sz="36" w:space="0" w:color="622423" w:themeColor="accent2" w:themeShade="7F"/>
      </w:pBdr>
      <w:spacing w:line="260" w:lineRule="atLeast"/>
      <w:contextualSpacing/>
    </w:pPr>
    <w:rPr>
      <w:rFonts w:ascii="Arial" w:hAnsi="Arial"/>
      <w:sz w:val="11"/>
      <w:szCs w:val="11"/>
      <w:lang w:val="en-SG" w:eastAsia="fr-FR"/>
    </w:rPr>
  </w:style>
  <w:style w:type="character" w:customStyle="1" w:styleId="BodyTextChar">
    <w:name w:val="Body Text Char"/>
    <w:basedOn w:val="DefaultParagraphFont"/>
    <w:link w:val="BodyText"/>
    <w:rsid w:val="005B3E00"/>
    <w:rPr>
      <w:rFonts w:ascii="Arial" w:hAnsi="Arial"/>
      <w:sz w:val="11"/>
      <w:szCs w:val="11"/>
      <w:lang w:val="en-SG" w:eastAsia="fr-FR"/>
    </w:rPr>
  </w:style>
  <w:style w:type="paragraph" w:customStyle="1" w:styleId="SSATitle5">
    <w:name w:val="SSA Title 5"/>
    <w:basedOn w:val="Heading5"/>
    <w:link w:val="SSATitle5Char"/>
    <w:qFormat/>
    <w:rsid w:val="00C34035"/>
    <w:rPr>
      <w:i w:val="0"/>
    </w:rPr>
  </w:style>
  <w:style w:type="paragraph" w:customStyle="1" w:styleId="SSATitle6">
    <w:name w:val="SSA Title 6"/>
    <w:basedOn w:val="Heading6"/>
    <w:link w:val="SSATitle6Char"/>
    <w:qFormat/>
    <w:rsid w:val="001C04DA"/>
    <w:rPr>
      <w:b w:val="0"/>
    </w:rPr>
  </w:style>
  <w:style w:type="character" w:customStyle="1" w:styleId="Heading3Char">
    <w:name w:val="Heading 3 Char"/>
    <w:aliases w:val="SSA Ttile 3 Char,SSA Title 3 Char,Title 3 Char,3 Char,Org Heading 1 Char,Org Heading 11 Char,h11 Char,Org Heading 12 Char,h12 Char,Org Heading 13 Char,h13 Char,Org Heading 14 Char,h14 Char,Org Heading 111 Char,h111 Char,h121 Char,h15 Char"/>
    <w:basedOn w:val="DefaultParagraphFont"/>
    <w:link w:val="Heading3"/>
    <w:rsid w:val="0000717A"/>
    <w:rPr>
      <w:rFonts w:ascii="Century Gothic" w:hAnsi="Century Gothic"/>
      <w:kern w:val="28"/>
      <w:sz w:val="24"/>
      <w:szCs w:val="24"/>
      <w:lang w:val="en-GB" w:eastAsia="fr-FR"/>
    </w:rPr>
  </w:style>
  <w:style w:type="character" w:customStyle="1" w:styleId="Heading4Char">
    <w:name w:val="Heading 4 Char"/>
    <w:aliases w:val="SSA Title 4 Char,Title 4 Char,Org Heading 2 Char,Org Heading 21 Char,Org Heading 22 Char,Org Heading 23 Char,Org Heading 211 Char,Org Heading 221 Char,Org Heading 24 Char,Org Heading 212 Char,Org Heading 222 Char,Org Heading 25 Char"/>
    <w:basedOn w:val="Heading3Char"/>
    <w:link w:val="Heading4"/>
    <w:rsid w:val="001C04DA"/>
    <w:rPr>
      <w:rFonts w:ascii="Century Gothic" w:hAnsi="Century Gothic"/>
      <w:kern w:val="28"/>
      <w:sz w:val="22"/>
      <w:szCs w:val="22"/>
      <w:lang w:val="en-GB" w:eastAsia="fr-FR"/>
    </w:rPr>
  </w:style>
  <w:style w:type="character" w:customStyle="1" w:styleId="Heading5Char">
    <w:name w:val="Heading 5 Char"/>
    <w:aliases w:val="Do Not Use 5 Char,Do Not Use 51 Char"/>
    <w:basedOn w:val="Heading4Char"/>
    <w:link w:val="Heading5"/>
    <w:rsid w:val="001C04DA"/>
    <w:rPr>
      <w:rFonts w:ascii="Century Gothic" w:hAnsi="Century Gothic"/>
      <w:i/>
      <w:kern w:val="28"/>
      <w:sz w:val="22"/>
      <w:szCs w:val="22"/>
      <w:lang w:val="en-GB" w:eastAsia="fr-FR"/>
    </w:rPr>
  </w:style>
  <w:style w:type="character" w:customStyle="1" w:styleId="SSATitle5Char">
    <w:name w:val="SSA Title 5 Char"/>
    <w:basedOn w:val="Heading5Char"/>
    <w:link w:val="SSATitle5"/>
    <w:rsid w:val="00C34035"/>
    <w:rPr>
      <w:rFonts w:ascii="Century Gothic" w:hAnsi="Century Gothic"/>
      <w:i w:val="0"/>
      <w:kern w:val="28"/>
      <w:sz w:val="22"/>
      <w:szCs w:val="22"/>
      <w:lang w:val="en-GB" w:eastAsia="fr-FR"/>
    </w:rPr>
  </w:style>
  <w:style w:type="character" w:customStyle="1" w:styleId="Heading6Char">
    <w:name w:val="Heading 6 Char"/>
    <w:aliases w:val="Do Not Use 6 Char,Do Not Use 61 Char"/>
    <w:basedOn w:val="Heading5Char"/>
    <w:link w:val="Heading6"/>
    <w:rsid w:val="001C04DA"/>
    <w:rPr>
      <w:rFonts w:ascii="Century Gothic" w:hAnsi="Century Gothic"/>
      <w:b/>
      <w:i/>
      <w:kern w:val="28"/>
      <w:sz w:val="22"/>
      <w:szCs w:val="22"/>
      <w:lang w:val="en-GB" w:eastAsia="fr-FR"/>
    </w:rPr>
  </w:style>
  <w:style w:type="character" w:customStyle="1" w:styleId="SSATitle6Char">
    <w:name w:val="SSA Title 6 Char"/>
    <w:basedOn w:val="Heading6Char"/>
    <w:link w:val="SSATitle6"/>
    <w:rsid w:val="001C04DA"/>
    <w:rPr>
      <w:rFonts w:ascii="Century Gothic" w:hAnsi="Century Gothic"/>
      <w:b w:val="0"/>
      <w:i/>
      <w:kern w:val="28"/>
      <w:sz w:val="22"/>
      <w:szCs w:val="22"/>
      <w:lang w:val="en-GB" w:eastAsia="fr-FR"/>
    </w:rPr>
  </w:style>
  <w:style w:type="paragraph" w:styleId="TOCHeading">
    <w:name w:val="TOC Heading"/>
    <w:basedOn w:val="Heading1"/>
    <w:next w:val="Normal"/>
    <w:uiPriority w:val="39"/>
    <w:semiHidden/>
    <w:unhideWhenUsed/>
    <w:qFormat/>
    <w:rsid w:val="00775F48"/>
    <w:pPr>
      <w:keepLines/>
      <w:pageBreakBefore w:val="0"/>
      <w:numPr>
        <w:ilvl w:val="0"/>
        <w:numId w:val="0"/>
      </w:numPr>
      <w:pBdr>
        <w:bottom w:val="none" w:sz="0" w:space="0" w:color="auto"/>
      </w:pBdr>
      <w:tabs>
        <w:tab w:val="clear" w:pos="560"/>
      </w:tabs>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val="en-US" w:eastAsia="ja-JP"/>
    </w:rPr>
  </w:style>
  <w:style w:type="character" w:styleId="FollowedHyperlink">
    <w:name w:val="FollowedHyperlink"/>
    <w:basedOn w:val="DefaultParagraphFont"/>
    <w:semiHidden/>
    <w:unhideWhenUsed/>
    <w:rsid w:val="000D3676"/>
    <w:rPr>
      <w:color w:val="800080" w:themeColor="followedHyperlink"/>
      <w:u w:val="single"/>
    </w:rPr>
  </w:style>
  <w:style w:type="character" w:customStyle="1" w:styleId="CaptionChar">
    <w:name w:val="Caption Char"/>
    <w:aliases w:val="Legend Char,Table subtitle Char,Légende tableau Char"/>
    <w:basedOn w:val="DefaultParagraphFont"/>
    <w:link w:val="Caption"/>
    <w:rsid w:val="00E1435B"/>
    <w:rPr>
      <w:rFonts w:ascii="Arial" w:hAnsi="Arial"/>
      <w:lang w:val="en-GB" w:eastAsia="fr-FR"/>
    </w:rPr>
  </w:style>
  <w:style w:type="paragraph" w:customStyle="1" w:styleId="DefaultText">
    <w:name w:val="Default Text"/>
    <w:basedOn w:val="Normal"/>
    <w:rsid w:val="00135069"/>
    <w:pPr>
      <w:tabs>
        <w:tab w:val="left" w:pos="0"/>
      </w:tabs>
    </w:pPr>
    <w:rPr>
      <w:rFonts w:ascii="Arial" w:eastAsia="SimSun" w:hAnsi="Arial"/>
      <w:color w:val="000000"/>
      <w:sz w:val="22"/>
      <w:szCs w:val="20"/>
      <w:lang w:eastAsia="en-US"/>
    </w:rPr>
  </w:style>
  <w:style w:type="paragraph" w:customStyle="1" w:styleId="Table">
    <w:name w:val="Table"/>
    <w:basedOn w:val="Caption"/>
    <w:link w:val="TableChar"/>
    <w:qFormat/>
    <w:rsid w:val="00400692"/>
    <w:rPr>
      <w:rFonts w:ascii="Century Gothic" w:hAnsi="Century Gothic"/>
    </w:rPr>
  </w:style>
  <w:style w:type="character" w:customStyle="1" w:styleId="TableChar">
    <w:name w:val="Table Char"/>
    <w:basedOn w:val="CaptionChar"/>
    <w:link w:val="Table"/>
    <w:rsid w:val="00400692"/>
    <w:rPr>
      <w:rFonts w:ascii="Century Gothic" w:hAnsi="Century Gothic"/>
      <w:lang w:val="en-GB" w:eastAsia="fr-FR"/>
    </w:rPr>
  </w:style>
  <w:style w:type="paragraph" w:customStyle="1" w:styleId="InfoBlue0">
    <w:name w:val="InfoBlue0"/>
    <w:basedOn w:val="Normal"/>
    <w:rsid w:val="00C60D37"/>
    <w:pPr>
      <w:numPr>
        <w:numId w:val="8"/>
      </w:numPr>
      <w:suppressAutoHyphens/>
      <w:spacing w:before="40" w:after="40"/>
      <w:ind w:left="0" w:firstLine="0"/>
      <w:jc w:val="both"/>
    </w:pPr>
    <w:rPr>
      <w:rFonts w:ascii="Arial" w:eastAsia="Arial Unicode MS" w:hAnsi="Arial" w:cs="Arial"/>
      <w:color w:val="0000FF"/>
      <w:sz w:val="22"/>
      <w:szCs w:val="22"/>
      <w:lang w:val="en-GB" w:eastAsia="en-US"/>
    </w:rPr>
  </w:style>
  <w:style w:type="character" w:customStyle="1" w:styleId="st">
    <w:name w:val="st"/>
    <w:basedOn w:val="DefaultParagraphFont"/>
    <w:rsid w:val="004B4036"/>
  </w:style>
  <w:style w:type="paragraph" w:customStyle="1" w:styleId="Underline">
    <w:name w:val="Underline"/>
    <w:basedOn w:val="Normal"/>
    <w:qFormat/>
    <w:rsid w:val="00DF2F5F"/>
    <w:pPr>
      <w:spacing w:before="200" w:after="240" w:line="260" w:lineRule="atLeast"/>
      <w:jc w:val="both"/>
    </w:pPr>
    <w:rPr>
      <w:rFonts w:ascii="Arial" w:eastAsia="SimSun" w:hAnsi="Arial"/>
      <w:b/>
      <w:sz w:val="20"/>
      <w:szCs w:val="20"/>
      <w:u w:val="single"/>
      <w:lang w:val="en-GB" w:eastAsia="fr-FR"/>
    </w:rPr>
  </w:style>
  <w:style w:type="paragraph" w:styleId="HTMLPreformatted">
    <w:name w:val="HTML Preformatted"/>
    <w:basedOn w:val="Normal"/>
    <w:link w:val="HTMLPreformattedChar"/>
    <w:uiPriority w:val="99"/>
    <w:unhideWhenUsed/>
    <w:rsid w:val="00DC5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SG"/>
    </w:rPr>
  </w:style>
  <w:style w:type="character" w:customStyle="1" w:styleId="HTMLPreformattedChar">
    <w:name w:val="HTML Preformatted Char"/>
    <w:basedOn w:val="DefaultParagraphFont"/>
    <w:link w:val="HTMLPreformatted"/>
    <w:uiPriority w:val="99"/>
    <w:rsid w:val="00DC5414"/>
    <w:rPr>
      <w:rFonts w:ascii="Courier New" w:hAnsi="Courier New" w:cs="Courier New"/>
      <w:lang w:val="en-SG" w:eastAsia="en-GB"/>
    </w:rPr>
  </w:style>
  <w:style w:type="character" w:styleId="HTMLCode">
    <w:name w:val="HTML Code"/>
    <w:basedOn w:val="DefaultParagraphFont"/>
    <w:uiPriority w:val="99"/>
    <w:semiHidden/>
    <w:unhideWhenUsed/>
    <w:rsid w:val="00DC5414"/>
    <w:rPr>
      <w:rFonts w:ascii="Courier New" w:eastAsia="Times New Roman" w:hAnsi="Courier New" w:cs="Courier New"/>
      <w:sz w:val="20"/>
      <w:szCs w:val="20"/>
    </w:rPr>
  </w:style>
  <w:style w:type="character" w:customStyle="1" w:styleId="n">
    <w:name w:val="n"/>
    <w:basedOn w:val="DefaultParagraphFont"/>
    <w:rsid w:val="00DC5414"/>
  </w:style>
  <w:style w:type="character" w:customStyle="1" w:styleId="o">
    <w:name w:val="o"/>
    <w:basedOn w:val="DefaultParagraphFont"/>
    <w:rsid w:val="00DC5414"/>
  </w:style>
  <w:style w:type="character" w:customStyle="1" w:styleId="na">
    <w:name w:val="na"/>
    <w:basedOn w:val="DefaultParagraphFont"/>
    <w:rsid w:val="00DC5414"/>
  </w:style>
  <w:style w:type="character" w:customStyle="1" w:styleId="nl">
    <w:name w:val="nl"/>
    <w:basedOn w:val="DefaultParagraphFont"/>
    <w:rsid w:val="00DC5414"/>
  </w:style>
  <w:style w:type="character" w:customStyle="1" w:styleId="c1">
    <w:name w:val="c1"/>
    <w:basedOn w:val="DefaultParagraphFont"/>
    <w:rsid w:val="00DC5414"/>
  </w:style>
  <w:style w:type="character" w:customStyle="1" w:styleId="hljs-keyword">
    <w:name w:val="hljs-keyword"/>
    <w:basedOn w:val="DefaultParagraphFont"/>
    <w:rsid w:val="00567767"/>
  </w:style>
  <w:style w:type="character" w:customStyle="1" w:styleId="hljs-builtin">
    <w:name w:val="hljs-built_in"/>
    <w:basedOn w:val="DefaultParagraphFont"/>
    <w:rsid w:val="00567767"/>
  </w:style>
  <w:style w:type="character" w:customStyle="1" w:styleId="apple-converted-space">
    <w:name w:val="apple-converted-space"/>
    <w:basedOn w:val="DefaultParagraphFont"/>
    <w:rsid w:val="00374475"/>
  </w:style>
  <w:style w:type="character" w:styleId="Emphasis">
    <w:name w:val="Emphasis"/>
    <w:basedOn w:val="DefaultParagraphFont"/>
    <w:uiPriority w:val="20"/>
    <w:qFormat/>
    <w:rsid w:val="00374475"/>
    <w:rPr>
      <w:i/>
      <w:iCs/>
    </w:rPr>
  </w:style>
  <w:style w:type="character" w:customStyle="1" w:styleId="hljs-comment">
    <w:name w:val="hljs-comment"/>
    <w:basedOn w:val="DefaultParagraphFont"/>
    <w:rsid w:val="00C70CB7"/>
  </w:style>
  <w:style w:type="character" w:styleId="UnresolvedMention">
    <w:name w:val="Unresolved Mention"/>
    <w:basedOn w:val="DefaultParagraphFont"/>
    <w:uiPriority w:val="99"/>
    <w:semiHidden/>
    <w:unhideWhenUsed/>
    <w:rsid w:val="006175A2"/>
    <w:rPr>
      <w:color w:val="605E5C"/>
      <w:shd w:val="clear" w:color="auto" w:fill="E1DFDD"/>
    </w:rPr>
  </w:style>
  <w:style w:type="character" w:styleId="Strong">
    <w:name w:val="Strong"/>
    <w:basedOn w:val="DefaultParagraphFont"/>
    <w:uiPriority w:val="22"/>
    <w:qFormat/>
    <w:rsid w:val="00DD5A3A"/>
    <w:rPr>
      <w:b/>
      <w:bCs/>
    </w:rPr>
  </w:style>
  <w:style w:type="paragraph" w:customStyle="1" w:styleId="blocklist">
    <w:name w:val="blocklist"/>
    <w:basedOn w:val="Normal"/>
    <w:rsid w:val="005962A0"/>
    <w:pPr>
      <w:spacing w:before="100" w:beforeAutospacing="1" w:after="100" w:afterAutospacing="1"/>
    </w:pPr>
  </w:style>
  <w:style w:type="character" w:customStyle="1" w:styleId="token">
    <w:name w:val="token"/>
    <w:basedOn w:val="DefaultParagraphFont"/>
    <w:rsid w:val="00331C8E"/>
  </w:style>
  <w:style w:type="paragraph" w:customStyle="1" w:styleId="trt0xe">
    <w:name w:val="trt0xe"/>
    <w:basedOn w:val="Normal"/>
    <w:rsid w:val="00293FA5"/>
    <w:pPr>
      <w:spacing w:before="100" w:beforeAutospacing="1" w:after="100" w:afterAutospacing="1"/>
    </w:pPr>
  </w:style>
  <w:style w:type="character" w:customStyle="1" w:styleId="pl-k">
    <w:name w:val="pl-k"/>
    <w:basedOn w:val="DefaultParagraphFont"/>
    <w:rsid w:val="00CA3589"/>
  </w:style>
  <w:style w:type="character" w:customStyle="1" w:styleId="pl-s">
    <w:name w:val="pl-s"/>
    <w:basedOn w:val="DefaultParagraphFont"/>
    <w:rsid w:val="00896CE2"/>
  </w:style>
  <w:style w:type="character" w:customStyle="1" w:styleId="pl-c">
    <w:name w:val="pl-c"/>
    <w:basedOn w:val="DefaultParagraphFont"/>
    <w:rsid w:val="00221C13"/>
  </w:style>
  <w:style w:type="character" w:customStyle="1" w:styleId="pl-c1">
    <w:name w:val="pl-c1"/>
    <w:basedOn w:val="DefaultParagraphFont"/>
    <w:rsid w:val="00BF596C"/>
  </w:style>
  <w:style w:type="character" w:customStyle="1" w:styleId="hljs-string">
    <w:name w:val="hljs-string"/>
    <w:basedOn w:val="DefaultParagraphFont"/>
    <w:rsid w:val="00CB76D0"/>
  </w:style>
  <w:style w:type="character" w:customStyle="1" w:styleId="hljs-number">
    <w:name w:val="hljs-number"/>
    <w:basedOn w:val="DefaultParagraphFont"/>
    <w:rsid w:val="00CB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16993">
      <w:bodyDiv w:val="1"/>
      <w:marLeft w:val="0"/>
      <w:marRight w:val="0"/>
      <w:marTop w:val="0"/>
      <w:marBottom w:val="0"/>
      <w:divBdr>
        <w:top w:val="none" w:sz="0" w:space="0" w:color="auto"/>
        <w:left w:val="none" w:sz="0" w:space="0" w:color="auto"/>
        <w:bottom w:val="none" w:sz="0" w:space="0" w:color="auto"/>
        <w:right w:val="none" w:sz="0" w:space="0" w:color="auto"/>
      </w:divBdr>
    </w:div>
    <w:div w:id="47186776">
      <w:bodyDiv w:val="1"/>
      <w:marLeft w:val="0"/>
      <w:marRight w:val="0"/>
      <w:marTop w:val="0"/>
      <w:marBottom w:val="0"/>
      <w:divBdr>
        <w:top w:val="none" w:sz="0" w:space="0" w:color="auto"/>
        <w:left w:val="none" w:sz="0" w:space="0" w:color="auto"/>
        <w:bottom w:val="none" w:sz="0" w:space="0" w:color="auto"/>
        <w:right w:val="none" w:sz="0" w:space="0" w:color="auto"/>
      </w:divBdr>
    </w:div>
    <w:div w:id="69697034">
      <w:bodyDiv w:val="1"/>
      <w:marLeft w:val="0"/>
      <w:marRight w:val="0"/>
      <w:marTop w:val="0"/>
      <w:marBottom w:val="0"/>
      <w:divBdr>
        <w:top w:val="none" w:sz="0" w:space="0" w:color="auto"/>
        <w:left w:val="none" w:sz="0" w:space="0" w:color="auto"/>
        <w:bottom w:val="none" w:sz="0" w:space="0" w:color="auto"/>
        <w:right w:val="none" w:sz="0" w:space="0" w:color="auto"/>
      </w:divBdr>
    </w:div>
    <w:div w:id="115486908">
      <w:bodyDiv w:val="1"/>
      <w:marLeft w:val="0"/>
      <w:marRight w:val="0"/>
      <w:marTop w:val="0"/>
      <w:marBottom w:val="0"/>
      <w:divBdr>
        <w:top w:val="none" w:sz="0" w:space="0" w:color="auto"/>
        <w:left w:val="none" w:sz="0" w:space="0" w:color="auto"/>
        <w:bottom w:val="none" w:sz="0" w:space="0" w:color="auto"/>
        <w:right w:val="none" w:sz="0" w:space="0" w:color="auto"/>
      </w:divBdr>
    </w:div>
    <w:div w:id="126630701">
      <w:bodyDiv w:val="1"/>
      <w:marLeft w:val="0"/>
      <w:marRight w:val="0"/>
      <w:marTop w:val="0"/>
      <w:marBottom w:val="0"/>
      <w:divBdr>
        <w:top w:val="none" w:sz="0" w:space="0" w:color="auto"/>
        <w:left w:val="none" w:sz="0" w:space="0" w:color="auto"/>
        <w:bottom w:val="none" w:sz="0" w:space="0" w:color="auto"/>
        <w:right w:val="none" w:sz="0" w:space="0" w:color="auto"/>
      </w:divBdr>
    </w:div>
    <w:div w:id="159582481">
      <w:bodyDiv w:val="1"/>
      <w:marLeft w:val="0"/>
      <w:marRight w:val="0"/>
      <w:marTop w:val="0"/>
      <w:marBottom w:val="0"/>
      <w:divBdr>
        <w:top w:val="none" w:sz="0" w:space="0" w:color="auto"/>
        <w:left w:val="none" w:sz="0" w:space="0" w:color="auto"/>
        <w:bottom w:val="none" w:sz="0" w:space="0" w:color="auto"/>
        <w:right w:val="none" w:sz="0" w:space="0" w:color="auto"/>
      </w:divBdr>
    </w:div>
    <w:div w:id="195697715">
      <w:bodyDiv w:val="1"/>
      <w:marLeft w:val="0"/>
      <w:marRight w:val="0"/>
      <w:marTop w:val="0"/>
      <w:marBottom w:val="0"/>
      <w:divBdr>
        <w:top w:val="none" w:sz="0" w:space="0" w:color="auto"/>
        <w:left w:val="none" w:sz="0" w:space="0" w:color="auto"/>
        <w:bottom w:val="none" w:sz="0" w:space="0" w:color="auto"/>
        <w:right w:val="none" w:sz="0" w:space="0" w:color="auto"/>
      </w:divBdr>
    </w:div>
    <w:div w:id="231696115">
      <w:bodyDiv w:val="1"/>
      <w:marLeft w:val="0"/>
      <w:marRight w:val="0"/>
      <w:marTop w:val="0"/>
      <w:marBottom w:val="0"/>
      <w:divBdr>
        <w:top w:val="none" w:sz="0" w:space="0" w:color="auto"/>
        <w:left w:val="none" w:sz="0" w:space="0" w:color="auto"/>
        <w:bottom w:val="none" w:sz="0" w:space="0" w:color="auto"/>
        <w:right w:val="none" w:sz="0" w:space="0" w:color="auto"/>
      </w:divBdr>
    </w:div>
    <w:div w:id="232201063">
      <w:bodyDiv w:val="1"/>
      <w:marLeft w:val="0"/>
      <w:marRight w:val="0"/>
      <w:marTop w:val="0"/>
      <w:marBottom w:val="0"/>
      <w:divBdr>
        <w:top w:val="none" w:sz="0" w:space="0" w:color="auto"/>
        <w:left w:val="none" w:sz="0" w:space="0" w:color="auto"/>
        <w:bottom w:val="none" w:sz="0" w:space="0" w:color="auto"/>
        <w:right w:val="none" w:sz="0" w:space="0" w:color="auto"/>
      </w:divBdr>
    </w:div>
    <w:div w:id="247076908">
      <w:bodyDiv w:val="1"/>
      <w:marLeft w:val="0"/>
      <w:marRight w:val="0"/>
      <w:marTop w:val="0"/>
      <w:marBottom w:val="0"/>
      <w:divBdr>
        <w:top w:val="none" w:sz="0" w:space="0" w:color="auto"/>
        <w:left w:val="none" w:sz="0" w:space="0" w:color="auto"/>
        <w:bottom w:val="none" w:sz="0" w:space="0" w:color="auto"/>
        <w:right w:val="none" w:sz="0" w:space="0" w:color="auto"/>
      </w:divBdr>
    </w:div>
    <w:div w:id="290791123">
      <w:bodyDiv w:val="1"/>
      <w:marLeft w:val="0"/>
      <w:marRight w:val="0"/>
      <w:marTop w:val="0"/>
      <w:marBottom w:val="0"/>
      <w:divBdr>
        <w:top w:val="none" w:sz="0" w:space="0" w:color="auto"/>
        <w:left w:val="none" w:sz="0" w:space="0" w:color="auto"/>
        <w:bottom w:val="none" w:sz="0" w:space="0" w:color="auto"/>
        <w:right w:val="none" w:sz="0" w:space="0" w:color="auto"/>
      </w:divBdr>
    </w:div>
    <w:div w:id="301932335">
      <w:bodyDiv w:val="1"/>
      <w:marLeft w:val="0"/>
      <w:marRight w:val="0"/>
      <w:marTop w:val="0"/>
      <w:marBottom w:val="0"/>
      <w:divBdr>
        <w:top w:val="none" w:sz="0" w:space="0" w:color="auto"/>
        <w:left w:val="none" w:sz="0" w:space="0" w:color="auto"/>
        <w:bottom w:val="none" w:sz="0" w:space="0" w:color="auto"/>
        <w:right w:val="none" w:sz="0" w:space="0" w:color="auto"/>
      </w:divBdr>
      <w:divsChild>
        <w:div w:id="1242761837">
          <w:marLeft w:val="0"/>
          <w:marRight w:val="0"/>
          <w:marTop w:val="0"/>
          <w:marBottom w:val="0"/>
          <w:divBdr>
            <w:top w:val="none" w:sz="0" w:space="0" w:color="auto"/>
            <w:left w:val="none" w:sz="0" w:space="0" w:color="auto"/>
            <w:bottom w:val="none" w:sz="0" w:space="0" w:color="auto"/>
            <w:right w:val="none" w:sz="0" w:space="0" w:color="auto"/>
          </w:divBdr>
          <w:divsChild>
            <w:div w:id="1454249107">
              <w:marLeft w:val="0"/>
              <w:marRight w:val="0"/>
              <w:marTop w:val="112"/>
              <w:marBottom w:val="0"/>
              <w:divBdr>
                <w:top w:val="single" w:sz="8" w:space="6" w:color="666666"/>
                <w:left w:val="none" w:sz="0" w:space="0" w:color="auto"/>
                <w:bottom w:val="none" w:sz="0" w:space="0" w:color="auto"/>
                <w:right w:val="none" w:sz="0" w:space="0" w:color="auto"/>
              </w:divBdr>
            </w:div>
          </w:divsChild>
        </w:div>
      </w:divsChild>
    </w:div>
    <w:div w:id="390419771">
      <w:bodyDiv w:val="1"/>
      <w:marLeft w:val="0"/>
      <w:marRight w:val="0"/>
      <w:marTop w:val="0"/>
      <w:marBottom w:val="0"/>
      <w:divBdr>
        <w:top w:val="none" w:sz="0" w:space="0" w:color="auto"/>
        <w:left w:val="none" w:sz="0" w:space="0" w:color="auto"/>
        <w:bottom w:val="none" w:sz="0" w:space="0" w:color="auto"/>
        <w:right w:val="none" w:sz="0" w:space="0" w:color="auto"/>
      </w:divBdr>
    </w:div>
    <w:div w:id="394352409">
      <w:bodyDiv w:val="1"/>
      <w:marLeft w:val="0"/>
      <w:marRight w:val="0"/>
      <w:marTop w:val="0"/>
      <w:marBottom w:val="0"/>
      <w:divBdr>
        <w:top w:val="none" w:sz="0" w:space="0" w:color="auto"/>
        <w:left w:val="none" w:sz="0" w:space="0" w:color="auto"/>
        <w:bottom w:val="none" w:sz="0" w:space="0" w:color="auto"/>
        <w:right w:val="none" w:sz="0" w:space="0" w:color="auto"/>
      </w:divBdr>
    </w:div>
    <w:div w:id="394931451">
      <w:bodyDiv w:val="1"/>
      <w:marLeft w:val="0"/>
      <w:marRight w:val="0"/>
      <w:marTop w:val="0"/>
      <w:marBottom w:val="0"/>
      <w:divBdr>
        <w:top w:val="none" w:sz="0" w:space="0" w:color="auto"/>
        <w:left w:val="none" w:sz="0" w:space="0" w:color="auto"/>
        <w:bottom w:val="none" w:sz="0" w:space="0" w:color="auto"/>
        <w:right w:val="none" w:sz="0" w:space="0" w:color="auto"/>
      </w:divBdr>
    </w:div>
    <w:div w:id="404229556">
      <w:bodyDiv w:val="1"/>
      <w:marLeft w:val="0"/>
      <w:marRight w:val="0"/>
      <w:marTop w:val="0"/>
      <w:marBottom w:val="0"/>
      <w:divBdr>
        <w:top w:val="none" w:sz="0" w:space="0" w:color="auto"/>
        <w:left w:val="none" w:sz="0" w:space="0" w:color="auto"/>
        <w:bottom w:val="none" w:sz="0" w:space="0" w:color="auto"/>
        <w:right w:val="none" w:sz="0" w:space="0" w:color="auto"/>
      </w:divBdr>
    </w:div>
    <w:div w:id="413085851">
      <w:bodyDiv w:val="1"/>
      <w:marLeft w:val="0"/>
      <w:marRight w:val="0"/>
      <w:marTop w:val="0"/>
      <w:marBottom w:val="0"/>
      <w:divBdr>
        <w:top w:val="none" w:sz="0" w:space="0" w:color="auto"/>
        <w:left w:val="none" w:sz="0" w:space="0" w:color="auto"/>
        <w:bottom w:val="none" w:sz="0" w:space="0" w:color="auto"/>
        <w:right w:val="none" w:sz="0" w:space="0" w:color="auto"/>
      </w:divBdr>
    </w:div>
    <w:div w:id="425687670">
      <w:bodyDiv w:val="1"/>
      <w:marLeft w:val="0"/>
      <w:marRight w:val="0"/>
      <w:marTop w:val="0"/>
      <w:marBottom w:val="0"/>
      <w:divBdr>
        <w:top w:val="none" w:sz="0" w:space="0" w:color="auto"/>
        <w:left w:val="none" w:sz="0" w:space="0" w:color="auto"/>
        <w:bottom w:val="none" w:sz="0" w:space="0" w:color="auto"/>
        <w:right w:val="none" w:sz="0" w:space="0" w:color="auto"/>
      </w:divBdr>
    </w:div>
    <w:div w:id="448816233">
      <w:bodyDiv w:val="1"/>
      <w:marLeft w:val="0"/>
      <w:marRight w:val="0"/>
      <w:marTop w:val="0"/>
      <w:marBottom w:val="0"/>
      <w:divBdr>
        <w:top w:val="none" w:sz="0" w:space="0" w:color="auto"/>
        <w:left w:val="none" w:sz="0" w:space="0" w:color="auto"/>
        <w:bottom w:val="none" w:sz="0" w:space="0" w:color="auto"/>
        <w:right w:val="none" w:sz="0" w:space="0" w:color="auto"/>
      </w:divBdr>
      <w:divsChild>
        <w:div w:id="1675837335">
          <w:marLeft w:val="1166"/>
          <w:marRight w:val="0"/>
          <w:marTop w:val="0"/>
          <w:marBottom w:val="0"/>
          <w:divBdr>
            <w:top w:val="none" w:sz="0" w:space="0" w:color="auto"/>
            <w:left w:val="none" w:sz="0" w:space="0" w:color="auto"/>
            <w:bottom w:val="none" w:sz="0" w:space="0" w:color="auto"/>
            <w:right w:val="none" w:sz="0" w:space="0" w:color="auto"/>
          </w:divBdr>
        </w:div>
      </w:divsChild>
    </w:div>
    <w:div w:id="452410289">
      <w:bodyDiv w:val="1"/>
      <w:marLeft w:val="0"/>
      <w:marRight w:val="0"/>
      <w:marTop w:val="0"/>
      <w:marBottom w:val="0"/>
      <w:divBdr>
        <w:top w:val="none" w:sz="0" w:space="0" w:color="auto"/>
        <w:left w:val="none" w:sz="0" w:space="0" w:color="auto"/>
        <w:bottom w:val="none" w:sz="0" w:space="0" w:color="auto"/>
        <w:right w:val="none" w:sz="0" w:space="0" w:color="auto"/>
      </w:divBdr>
    </w:div>
    <w:div w:id="466818784">
      <w:bodyDiv w:val="1"/>
      <w:marLeft w:val="0"/>
      <w:marRight w:val="0"/>
      <w:marTop w:val="0"/>
      <w:marBottom w:val="0"/>
      <w:divBdr>
        <w:top w:val="none" w:sz="0" w:space="0" w:color="auto"/>
        <w:left w:val="none" w:sz="0" w:space="0" w:color="auto"/>
        <w:bottom w:val="none" w:sz="0" w:space="0" w:color="auto"/>
        <w:right w:val="none" w:sz="0" w:space="0" w:color="auto"/>
      </w:divBdr>
    </w:div>
    <w:div w:id="488790354">
      <w:bodyDiv w:val="1"/>
      <w:marLeft w:val="0"/>
      <w:marRight w:val="0"/>
      <w:marTop w:val="0"/>
      <w:marBottom w:val="0"/>
      <w:divBdr>
        <w:top w:val="none" w:sz="0" w:space="0" w:color="auto"/>
        <w:left w:val="none" w:sz="0" w:space="0" w:color="auto"/>
        <w:bottom w:val="none" w:sz="0" w:space="0" w:color="auto"/>
        <w:right w:val="none" w:sz="0" w:space="0" w:color="auto"/>
      </w:divBdr>
    </w:div>
    <w:div w:id="496309581">
      <w:bodyDiv w:val="1"/>
      <w:marLeft w:val="0"/>
      <w:marRight w:val="0"/>
      <w:marTop w:val="0"/>
      <w:marBottom w:val="0"/>
      <w:divBdr>
        <w:top w:val="none" w:sz="0" w:space="0" w:color="auto"/>
        <w:left w:val="none" w:sz="0" w:space="0" w:color="auto"/>
        <w:bottom w:val="none" w:sz="0" w:space="0" w:color="auto"/>
        <w:right w:val="none" w:sz="0" w:space="0" w:color="auto"/>
      </w:divBdr>
    </w:div>
    <w:div w:id="499085605">
      <w:bodyDiv w:val="1"/>
      <w:marLeft w:val="0"/>
      <w:marRight w:val="0"/>
      <w:marTop w:val="0"/>
      <w:marBottom w:val="0"/>
      <w:divBdr>
        <w:top w:val="none" w:sz="0" w:space="0" w:color="auto"/>
        <w:left w:val="none" w:sz="0" w:space="0" w:color="auto"/>
        <w:bottom w:val="none" w:sz="0" w:space="0" w:color="auto"/>
        <w:right w:val="none" w:sz="0" w:space="0" w:color="auto"/>
      </w:divBdr>
    </w:div>
    <w:div w:id="504782270">
      <w:bodyDiv w:val="1"/>
      <w:marLeft w:val="0"/>
      <w:marRight w:val="0"/>
      <w:marTop w:val="0"/>
      <w:marBottom w:val="0"/>
      <w:divBdr>
        <w:top w:val="none" w:sz="0" w:space="0" w:color="auto"/>
        <w:left w:val="none" w:sz="0" w:space="0" w:color="auto"/>
        <w:bottom w:val="none" w:sz="0" w:space="0" w:color="auto"/>
        <w:right w:val="none" w:sz="0" w:space="0" w:color="auto"/>
      </w:divBdr>
    </w:div>
    <w:div w:id="509412489">
      <w:bodyDiv w:val="1"/>
      <w:marLeft w:val="0"/>
      <w:marRight w:val="0"/>
      <w:marTop w:val="0"/>
      <w:marBottom w:val="0"/>
      <w:divBdr>
        <w:top w:val="none" w:sz="0" w:space="0" w:color="auto"/>
        <w:left w:val="none" w:sz="0" w:space="0" w:color="auto"/>
        <w:bottom w:val="none" w:sz="0" w:space="0" w:color="auto"/>
        <w:right w:val="none" w:sz="0" w:space="0" w:color="auto"/>
      </w:divBdr>
    </w:div>
    <w:div w:id="515194370">
      <w:bodyDiv w:val="1"/>
      <w:marLeft w:val="0"/>
      <w:marRight w:val="0"/>
      <w:marTop w:val="0"/>
      <w:marBottom w:val="0"/>
      <w:divBdr>
        <w:top w:val="none" w:sz="0" w:space="0" w:color="auto"/>
        <w:left w:val="none" w:sz="0" w:space="0" w:color="auto"/>
        <w:bottom w:val="none" w:sz="0" w:space="0" w:color="auto"/>
        <w:right w:val="none" w:sz="0" w:space="0" w:color="auto"/>
      </w:divBdr>
    </w:div>
    <w:div w:id="524904076">
      <w:bodyDiv w:val="1"/>
      <w:marLeft w:val="0"/>
      <w:marRight w:val="0"/>
      <w:marTop w:val="0"/>
      <w:marBottom w:val="0"/>
      <w:divBdr>
        <w:top w:val="none" w:sz="0" w:space="0" w:color="auto"/>
        <w:left w:val="none" w:sz="0" w:space="0" w:color="auto"/>
        <w:bottom w:val="none" w:sz="0" w:space="0" w:color="auto"/>
        <w:right w:val="none" w:sz="0" w:space="0" w:color="auto"/>
      </w:divBdr>
    </w:div>
    <w:div w:id="540019114">
      <w:bodyDiv w:val="1"/>
      <w:marLeft w:val="0"/>
      <w:marRight w:val="0"/>
      <w:marTop w:val="0"/>
      <w:marBottom w:val="0"/>
      <w:divBdr>
        <w:top w:val="none" w:sz="0" w:space="0" w:color="auto"/>
        <w:left w:val="none" w:sz="0" w:space="0" w:color="auto"/>
        <w:bottom w:val="none" w:sz="0" w:space="0" w:color="auto"/>
        <w:right w:val="none" w:sz="0" w:space="0" w:color="auto"/>
      </w:divBdr>
      <w:divsChild>
        <w:div w:id="378285757">
          <w:marLeft w:val="0"/>
          <w:marRight w:val="0"/>
          <w:marTop w:val="120"/>
          <w:marBottom w:val="120"/>
          <w:divBdr>
            <w:top w:val="none" w:sz="0" w:space="0" w:color="auto"/>
            <w:left w:val="none" w:sz="0" w:space="0" w:color="auto"/>
            <w:bottom w:val="none" w:sz="0" w:space="0" w:color="auto"/>
            <w:right w:val="none" w:sz="0" w:space="0" w:color="auto"/>
          </w:divBdr>
        </w:div>
      </w:divsChild>
    </w:div>
    <w:div w:id="546071263">
      <w:bodyDiv w:val="1"/>
      <w:marLeft w:val="0"/>
      <w:marRight w:val="0"/>
      <w:marTop w:val="0"/>
      <w:marBottom w:val="0"/>
      <w:divBdr>
        <w:top w:val="none" w:sz="0" w:space="0" w:color="auto"/>
        <w:left w:val="none" w:sz="0" w:space="0" w:color="auto"/>
        <w:bottom w:val="none" w:sz="0" w:space="0" w:color="auto"/>
        <w:right w:val="none" w:sz="0" w:space="0" w:color="auto"/>
      </w:divBdr>
    </w:div>
    <w:div w:id="553734834">
      <w:bodyDiv w:val="1"/>
      <w:marLeft w:val="0"/>
      <w:marRight w:val="0"/>
      <w:marTop w:val="0"/>
      <w:marBottom w:val="0"/>
      <w:divBdr>
        <w:top w:val="none" w:sz="0" w:space="0" w:color="auto"/>
        <w:left w:val="none" w:sz="0" w:space="0" w:color="auto"/>
        <w:bottom w:val="none" w:sz="0" w:space="0" w:color="auto"/>
        <w:right w:val="none" w:sz="0" w:space="0" w:color="auto"/>
      </w:divBdr>
    </w:div>
    <w:div w:id="560604359">
      <w:bodyDiv w:val="1"/>
      <w:marLeft w:val="0"/>
      <w:marRight w:val="0"/>
      <w:marTop w:val="0"/>
      <w:marBottom w:val="0"/>
      <w:divBdr>
        <w:top w:val="none" w:sz="0" w:space="0" w:color="auto"/>
        <w:left w:val="none" w:sz="0" w:space="0" w:color="auto"/>
        <w:bottom w:val="none" w:sz="0" w:space="0" w:color="auto"/>
        <w:right w:val="none" w:sz="0" w:space="0" w:color="auto"/>
      </w:divBdr>
    </w:div>
    <w:div w:id="569734798">
      <w:bodyDiv w:val="1"/>
      <w:marLeft w:val="0"/>
      <w:marRight w:val="0"/>
      <w:marTop w:val="0"/>
      <w:marBottom w:val="0"/>
      <w:divBdr>
        <w:top w:val="none" w:sz="0" w:space="0" w:color="auto"/>
        <w:left w:val="none" w:sz="0" w:space="0" w:color="auto"/>
        <w:bottom w:val="none" w:sz="0" w:space="0" w:color="auto"/>
        <w:right w:val="none" w:sz="0" w:space="0" w:color="auto"/>
      </w:divBdr>
    </w:div>
    <w:div w:id="571040938">
      <w:bodyDiv w:val="1"/>
      <w:marLeft w:val="0"/>
      <w:marRight w:val="0"/>
      <w:marTop w:val="0"/>
      <w:marBottom w:val="0"/>
      <w:divBdr>
        <w:top w:val="none" w:sz="0" w:space="0" w:color="auto"/>
        <w:left w:val="none" w:sz="0" w:space="0" w:color="auto"/>
        <w:bottom w:val="none" w:sz="0" w:space="0" w:color="auto"/>
        <w:right w:val="none" w:sz="0" w:space="0" w:color="auto"/>
      </w:divBdr>
    </w:div>
    <w:div w:id="585117865">
      <w:bodyDiv w:val="1"/>
      <w:marLeft w:val="0"/>
      <w:marRight w:val="0"/>
      <w:marTop w:val="0"/>
      <w:marBottom w:val="0"/>
      <w:divBdr>
        <w:top w:val="none" w:sz="0" w:space="0" w:color="auto"/>
        <w:left w:val="none" w:sz="0" w:space="0" w:color="auto"/>
        <w:bottom w:val="none" w:sz="0" w:space="0" w:color="auto"/>
        <w:right w:val="none" w:sz="0" w:space="0" w:color="auto"/>
      </w:divBdr>
    </w:div>
    <w:div w:id="588272050">
      <w:bodyDiv w:val="1"/>
      <w:marLeft w:val="0"/>
      <w:marRight w:val="0"/>
      <w:marTop w:val="0"/>
      <w:marBottom w:val="0"/>
      <w:divBdr>
        <w:top w:val="none" w:sz="0" w:space="0" w:color="auto"/>
        <w:left w:val="none" w:sz="0" w:space="0" w:color="auto"/>
        <w:bottom w:val="none" w:sz="0" w:space="0" w:color="auto"/>
        <w:right w:val="none" w:sz="0" w:space="0" w:color="auto"/>
      </w:divBdr>
    </w:div>
    <w:div w:id="603146175">
      <w:bodyDiv w:val="1"/>
      <w:marLeft w:val="0"/>
      <w:marRight w:val="0"/>
      <w:marTop w:val="0"/>
      <w:marBottom w:val="0"/>
      <w:divBdr>
        <w:top w:val="none" w:sz="0" w:space="0" w:color="auto"/>
        <w:left w:val="none" w:sz="0" w:space="0" w:color="auto"/>
        <w:bottom w:val="none" w:sz="0" w:space="0" w:color="auto"/>
        <w:right w:val="none" w:sz="0" w:space="0" w:color="auto"/>
      </w:divBdr>
      <w:divsChild>
        <w:div w:id="2006476094">
          <w:marLeft w:val="0"/>
          <w:marRight w:val="0"/>
          <w:marTop w:val="0"/>
          <w:marBottom w:val="0"/>
          <w:divBdr>
            <w:top w:val="none" w:sz="0" w:space="0" w:color="auto"/>
            <w:left w:val="none" w:sz="0" w:space="0" w:color="auto"/>
            <w:bottom w:val="none" w:sz="0" w:space="0" w:color="auto"/>
            <w:right w:val="none" w:sz="0" w:space="0" w:color="auto"/>
          </w:divBdr>
          <w:divsChild>
            <w:div w:id="1586063140">
              <w:marLeft w:val="0"/>
              <w:marRight w:val="0"/>
              <w:marTop w:val="0"/>
              <w:marBottom w:val="0"/>
              <w:divBdr>
                <w:top w:val="none" w:sz="0" w:space="0" w:color="auto"/>
                <w:left w:val="none" w:sz="0" w:space="0" w:color="auto"/>
                <w:bottom w:val="none" w:sz="0" w:space="0" w:color="auto"/>
                <w:right w:val="none" w:sz="0" w:space="0" w:color="auto"/>
              </w:divBdr>
              <w:divsChild>
                <w:div w:id="6182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52255">
      <w:bodyDiv w:val="1"/>
      <w:marLeft w:val="0"/>
      <w:marRight w:val="0"/>
      <w:marTop w:val="0"/>
      <w:marBottom w:val="0"/>
      <w:divBdr>
        <w:top w:val="none" w:sz="0" w:space="0" w:color="auto"/>
        <w:left w:val="none" w:sz="0" w:space="0" w:color="auto"/>
        <w:bottom w:val="none" w:sz="0" w:space="0" w:color="auto"/>
        <w:right w:val="none" w:sz="0" w:space="0" w:color="auto"/>
      </w:divBdr>
    </w:div>
    <w:div w:id="660086774">
      <w:bodyDiv w:val="1"/>
      <w:marLeft w:val="0"/>
      <w:marRight w:val="0"/>
      <w:marTop w:val="0"/>
      <w:marBottom w:val="0"/>
      <w:divBdr>
        <w:top w:val="none" w:sz="0" w:space="0" w:color="auto"/>
        <w:left w:val="none" w:sz="0" w:space="0" w:color="auto"/>
        <w:bottom w:val="none" w:sz="0" w:space="0" w:color="auto"/>
        <w:right w:val="none" w:sz="0" w:space="0" w:color="auto"/>
      </w:divBdr>
    </w:div>
    <w:div w:id="682634699">
      <w:bodyDiv w:val="1"/>
      <w:marLeft w:val="0"/>
      <w:marRight w:val="0"/>
      <w:marTop w:val="0"/>
      <w:marBottom w:val="0"/>
      <w:divBdr>
        <w:top w:val="none" w:sz="0" w:space="0" w:color="auto"/>
        <w:left w:val="none" w:sz="0" w:space="0" w:color="auto"/>
        <w:bottom w:val="none" w:sz="0" w:space="0" w:color="auto"/>
        <w:right w:val="none" w:sz="0" w:space="0" w:color="auto"/>
      </w:divBdr>
    </w:div>
    <w:div w:id="684595812">
      <w:bodyDiv w:val="1"/>
      <w:marLeft w:val="0"/>
      <w:marRight w:val="0"/>
      <w:marTop w:val="0"/>
      <w:marBottom w:val="0"/>
      <w:divBdr>
        <w:top w:val="none" w:sz="0" w:space="0" w:color="auto"/>
        <w:left w:val="none" w:sz="0" w:space="0" w:color="auto"/>
        <w:bottom w:val="none" w:sz="0" w:space="0" w:color="auto"/>
        <w:right w:val="none" w:sz="0" w:space="0" w:color="auto"/>
      </w:divBdr>
    </w:div>
    <w:div w:id="716053802">
      <w:bodyDiv w:val="1"/>
      <w:marLeft w:val="0"/>
      <w:marRight w:val="0"/>
      <w:marTop w:val="0"/>
      <w:marBottom w:val="0"/>
      <w:divBdr>
        <w:top w:val="none" w:sz="0" w:space="0" w:color="auto"/>
        <w:left w:val="none" w:sz="0" w:space="0" w:color="auto"/>
        <w:bottom w:val="none" w:sz="0" w:space="0" w:color="auto"/>
        <w:right w:val="none" w:sz="0" w:space="0" w:color="auto"/>
      </w:divBdr>
    </w:div>
    <w:div w:id="717633398">
      <w:bodyDiv w:val="1"/>
      <w:marLeft w:val="0"/>
      <w:marRight w:val="0"/>
      <w:marTop w:val="0"/>
      <w:marBottom w:val="0"/>
      <w:divBdr>
        <w:top w:val="none" w:sz="0" w:space="0" w:color="auto"/>
        <w:left w:val="none" w:sz="0" w:space="0" w:color="auto"/>
        <w:bottom w:val="none" w:sz="0" w:space="0" w:color="auto"/>
        <w:right w:val="none" w:sz="0" w:space="0" w:color="auto"/>
      </w:divBdr>
    </w:div>
    <w:div w:id="765854931">
      <w:bodyDiv w:val="1"/>
      <w:marLeft w:val="0"/>
      <w:marRight w:val="0"/>
      <w:marTop w:val="0"/>
      <w:marBottom w:val="0"/>
      <w:divBdr>
        <w:top w:val="none" w:sz="0" w:space="0" w:color="auto"/>
        <w:left w:val="none" w:sz="0" w:space="0" w:color="auto"/>
        <w:bottom w:val="none" w:sz="0" w:space="0" w:color="auto"/>
        <w:right w:val="none" w:sz="0" w:space="0" w:color="auto"/>
      </w:divBdr>
      <w:divsChild>
        <w:div w:id="1679425600">
          <w:marLeft w:val="547"/>
          <w:marRight w:val="0"/>
          <w:marTop w:val="0"/>
          <w:marBottom w:val="0"/>
          <w:divBdr>
            <w:top w:val="none" w:sz="0" w:space="0" w:color="auto"/>
            <w:left w:val="none" w:sz="0" w:space="0" w:color="auto"/>
            <w:bottom w:val="none" w:sz="0" w:space="0" w:color="auto"/>
            <w:right w:val="none" w:sz="0" w:space="0" w:color="auto"/>
          </w:divBdr>
        </w:div>
        <w:div w:id="303514156">
          <w:marLeft w:val="547"/>
          <w:marRight w:val="0"/>
          <w:marTop w:val="0"/>
          <w:marBottom w:val="0"/>
          <w:divBdr>
            <w:top w:val="none" w:sz="0" w:space="0" w:color="auto"/>
            <w:left w:val="none" w:sz="0" w:space="0" w:color="auto"/>
            <w:bottom w:val="none" w:sz="0" w:space="0" w:color="auto"/>
            <w:right w:val="none" w:sz="0" w:space="0" w:color="auto"/>
          </w:divBdr>
        </w:div>
      </w:divsChild>
    </w:div>
    <w:div w:id="783042823">
      <w:bodyDiv w:val="1"/>
      <w:marLeft w:val="0"/>
      <w:marRight w:val="0"/>
      <w:marTop w:val="0"/>
      <w:marBottom w:val="0"/>
      <w:divBdr>
        <w:top w:val="none" w:sz="0" w:space="0" w:color="auto"/>
        <w:left w:val="none" w:sz="0" w:space="0" w:color="auto"/>
        <w:bottom w:val="none" w:sz="0" w:space="0" w:color="auto"/>
        <w:right w:val="none" w:sz="0" w:space="0" w:color="auto"/>
      </w:divBdr>
    </w:div>
    <w:div w:id="792140693">
      <w:bodyDiv w:val="1"/>
      <w:marLeft w:val="0"/>
      <w:marRight w:val="0"/>
      <w:marTop w:val="0"/>
      <w:marBottom w:val="0"/>
      <w:divBdr>
        <w:top w:val="none" w:sz="0" w:space="0" w:color="auto"/>
        <w:left w:val="none" w:sz="0" w:space="0" w:color="auto"/>
        <w:bottom w:val="none" w:sz="0" w:space="0" w:color="auto"/>
        <w:right w:val="none" w:sz="0" w:space="0" w:color="auto"/>
      </w:divBdr>
    </w:div>
    <w:div w:id="797257152">
      <w:bodyDiv w:val="1"/>
      <w:marLeft w:val="0"/>
      <w:marRight w:val="0"/>
      <w:marTop w:val="0"/>
      <w:marBottom w:val="0"/>
      <w:divBdr>
        <w:top w:val="none" w:sz="0" w:space="0" w:color="auto"/>
        <w:left w:val="none" w:sz="0" w:space="0" w:color="auto"/>
        <w:bottom w:val="none" w:sz="0" w:space="0" w:color="auto"/>
        <w:right w:val="none" w:sz="0" w:space="0" w:color="auto"/>
      </w:divBdr>
    </w:div>
    <w:div w:id="814419162">
      <w:bodyDiv w:val="1"/>
      <w:marLeft w:val="0"/>
      <w:marRight w:val="0"/>
      <w:marTop w:val="0"/>
      <w:marBottom w:val="0"/>
      <w:divBdr>
        <w:top w:val="none" w:sz="0" w:space="0" w:color="auto"/>
        <w:left w:val="none" w:sz="0" w:space="0" w:color="auto"/>
        <w:bottom w:val="none" w:sz="0" w:space="0" w:color="auto"/>
        <w:right w:val="none" w:sz="0" w:space="0" w:color="auto"/>
      </w:divBdr>
    </w:div>
    <w:div w:id="816530119">
      <w:bodyDiv w:val="1"/>
      <w:marLeft w:val="0"/>
      <w:marRight w:val="0"/>
      <w:marTop w:val="0"/>
      <w:marBottom w:val="0"/>
      <w:divBdr>
        <w:top w:val="none" w:sz="0" w:space="0" w:color="auto"/>
        <w:left w:val="none" w:sz="0" w:space="0" w:color="auto"/>
        <w:bottom w:val="none" w:sz="0" w:space="0" w:color="auto"/>
        <w:right w:val="none" w:sz="0" w:space="0" w:color="auto"/>
      </w:divBdr>
    </w:div>
    <w:div w:id="820538980">
      <w:bodyDiv w:val="1"/>
      <w:marLeft w:val="0"/>
      <w:marRight w:val="0"/>
      <w:marTop w:val="0"/>
      <w:marBottom w:val="0"/>
      <w:divBdr>
        <w:top w:val="none" w:sz="0" w:space="0" w:color="auto"/>
        <w:left w:val="none" w:sz="0" w:space="0" w:color="auto"/>
        <w:bottom w:val="none" w:sz="0" w:space="0" w:color="auto"/>
        <w:right w:val="none" w:sz="0" w:space="0" w:color="auto"/>
      </w:divBdr>
    </w:div>
    <w:div w:id="837037769">
      <w:bodyDiv w:val="1"/>
      <w:marLeft w:val="0"/>
      <w:marRight w:val="0"/>
      <w:marTop w:val="0"/>
      <w:marBottom w:val="0"/>
      <w:divBdr>
        <w:top w:val="none" w:sz="0" w:space="0" w:color="auto"/>
        <w:left w:val="none" w:sz="0" w:space="0" w:color="auto"/>
        <w:bottom w:val="none" w:sz="0" w:space="0" w:color="auto"/>
        <w:right w:val="none" w:sz="0" w:space="0" w:color="auto"/>
      </w:divBdr>
    </w:div>
    <w:div w:id="844590924">
      <w:bodyDiv w:val="1"/>
      <w:marLeft w:val="0"/>
      <w:marRight w:val="0"/>
      <w:marTop w:val="0"/>
      <w:marBottom w:val="0"/>
      <w:divBdr>
        <w:top w:val="none" w:sz="0" w:space="0" w:color="auto"/>
        <w:left w:val="none" w:sz="0" w:space="0" w:color="auto"/>
        <w:bottom w:val="none" w:sz="0" w:space="0" w:color="auto"/>
        <w:right w:val="none" w:sz="0" w:space="0" w:color="auto"/>
      </w:divBdr>
    </w:div>
    <w:div w:id="847213084">
      <w:bodyDiv w:val="1"/>
      <w:marLeft w:val="0"/>
      <w:marRight w:val="0"/>
      <w:marTop w:val="0"/>
      <w:marBottom w:val="0"/>
      <w:divBdr>
        <w:top w:val="none" w:sz="0" w:space="0" w:color="auto"/>
        <w:left w:val="none" w:sz="0" w:space="0" w:color="auto"/>
        <w:bottom w:val="none" w:sz="0" w:space="0" w:color="auto"/>
        <w:right w:val="none" w:sz="0" w:space="0" w:color="auto"/>
      </w:divBdr>
    </w:div>
    <w:div w:id="876359071">
      <w:bodyDiv w:val="1"/>
      <w:marLeft w:val="0"/>
      <w:marRight w:val="0"/>
      <w:marTop w:val="0"/>
      <w:marBottom w:val="0"/>
      <w:divBdr>
        <w:top w:val="none" w:sz="0" w:space="0" w:color="auto"/>
        <w:left w:val="none" w:sz="0" w:space="0" w:color="auto"/>
        <w:bottom w:val="none" w:sz="0" w:space="0" w:color="auto"/>
        <w:right w:val="none" w:sz="0" w:space="0" w:color="auto"/>
      </w:divBdr>
    </w:div>
    <w:div w:id="878976965">
      <w:bodyDiv w:val="1"/>
      <w:marLeft w:val="0"/>
      <w:marRight w:val="0"/>
      <w:marTop w:val="0"/>
      <w:marBottom w:val="0"/>
      <w:divBdr>
        <w:top w:val="none" w:sz="0" w:space="0" w:color="auto"/>
        <w:left w:val="none" w:sz="0" w:space="0" w:color="auto"/>
        <w:bottom w:val="none" w:sz="0" w:space="0" w:color="auto"/>
        <w:right w:val="none" w:sz="0" w:space="0" w:color="auto"/>
      </w:divBdr>
    </w:div>
    <w:div w:id="895311702">
      <w:bodyDiv w:val="1"/>
      <w:marLeft w:val="0"/>
      <w:marRight w:val="0"/>
      <w:marTop w:val="0"/>
      <w:marBottom w:val="0"/>
      <w:divBdr>
        <w:top w:val="none" w:sz="0" w:space="0" w:color="auto"/>
        <w:left w:val="none" w:sz="0" w:space="0" w:color="auto"/>
        <w:bottom w:val="none" w:sz="0" w:space="0" w:color="auto"/>
        <w:right w:val="none" w:sz="0" w:space="0" w:color="auto"/>
      </w:divBdr>
    </w:div>
    <w:div w:id="906652323">
      <w:bodyDiv w:val="1"/>
      <w:marLeft w:val="0"/>
      <w:marRight w:val="0"/>
      <w:marTop w:val="0"/>
      <w:marBottom w:val="0"/>
      <w:divBdr>
        <w:top w:val="none" w:sz="0" w:space="0" w:color="auto"/>
        <w:left w:val="none" w:sz="0" w:space="0" w:color="auto"/>
        <w:bottom w:val="none" w:sz="0" w:space="0" w:color="auto"/>
        <w:right w:val="none" w:sz="0" w:space="0" w:color="auto"/>
      </w:divBdr>
    </w:div>
    <w:div w:id="957419184">
      <w:bodyDiv w:val="1"/>
      <w:marLeft w:val="0"/>
      <w:marRight w:val="0"/>
      <w:marTop w:val="0"/>
      <w:marBottom w:val="0"/>
      <w:divBdr>
        <w:top w:val="none" w:sz="0" w:space="0" w:color="auto"/>
        <w:left w:val="none" w:sz="0" w:space="0" w:color="auto"/>
        <w:bottom w:val="none" w:sz="0" w:space="0" w:color="auto"/>
        <w:right w:val="none" w:sz="0" w:space="0" w:color="auto"/>
      </w:divBdr>
    </w:div>
    <w:div w:id="959261670">
      <w:bodyDiv w:val="1"/>
      <w:marLeft w:val="0"/>
      <w:marRight w:val="0"/>
      <w:marTop w:val="0"/>
      <w:marBottom w:val="0"/>
      <w:divBdr>
        <w:top w:val="none" w:sz="0" w:space="0" w:color="auto"/>
        <w:left w:val="none" w:sz="0" w:space="0" w:color="auto"/>
        <w:bottom w:val="none" w:sz="0" w:space="0" w:color="auto"/>
        <w:right w:val="none" w:sz="0" w:space="0" w:color="auto"/>
      </w:divBdr>
    </w:div>
    <w:div w:id="1015569364">
      <w:bodyDiv w:val="1"/>
      <w:marLeft w:val="0"/>
      <w:marRight w:val="0"/>
      <w:marTop w:val="0"/>
      <w:marBottom w:val="0"/>
      <w:divBdr>
        <w:top w:val="none" w:sz="0" w:space="0" w:color="auto"/>
        <w:left w:val="none" w:sz="0" w:space="0" w:color="auto"/>
        <w:bottom w:val="none" w:sz="0" w:space="0" w:color="auto"/>
        <w:right w:val="none" w:sz="0" w:space="0" w:color="auto"/>
      </w:divBdr>
    </w:div>
    <w:div w:id="1038700967">
      <w:bodyDiv w:val="1"/>
      <w:marLeft w:val="0"/>
      <w:marRight w:val="0"/>
      <w:marTop w:val="0"/>
      <w:marBottom w:val="0"/>
      <w:divBdr>
        <w:top w:val="none" w:sz="0" w:space="0" w:color="auto"/>
        <w:left w:val="none" w:sz="0" w:space="0" w:color="auto"/>
        <w:bottom w:val="none" w:sz="0" w:space="0" w:color="auto"/>
        <w:right w:val="none" w:sz="0" w:space="0" w:color="auto"/>
      </w:divBdr>
    </w:div>
    <w:div w:id="1056006885">
      <w:bodyDiv w:val="1"/>
      <w:marLeft w:val="0"/>
      <w:marRight w:val="0"/>
      <w:marTop w:val="0"/>
      <w:marBottom w:val="0"/>
      <w:divBdr>
        <w:top w:val="none" w:sz="0" w:space="0" w:color="auto"/>
        <w:left w:val="none" w:sz="0" w:space="0" w:color="auto"/>
        <w:bottom w:val="none" w:sz="0" w:space="0" w:color="auto"/>
        <w:right w:val="none" w:sz="0" w:space="0" w:color="auto"/>
      </w:divBdr>
    </w:div>
    <w:div w:id="1076511386">
      <w:bodyDiv w:val="1"/>
      <w:marLeft w:val="0"/>
      <w:marRight w:val="0"/>
      <w:marTop w:val="0"/>
      <w:marBottom w:val="0"/>
      <w:divBdr>
        <w:top w:val="none" w:sz="0" w:space="0" w:color="auto"/>
        <w:left w:val="none" w:sz="0" w:space="0" w:color="auto"/>
        <w:bottom w:val="none" w:sz="0" w:space="0" w:color="auto"/>
        <w:right w:val="none" w:sz="0" w:space="0" w:color="auto"/>
      </w:divBdr>
    </w:div>
    <w:div w:id="1090200209">
      <w:bodyDiv w:val="1"/>
      <w:marLeft w:val="0"/>
      <w:marRight w:val="0"/>
      <w:marTop w:val="0"/>
      <w:marBottom w:val="0"/>
      <w:divBdr>
        <w:top w:val="none" w:sz="0" w:space="0" w:color="auto"/>
        <w:left w:val="none" w:sz="0" w:space="0" w:color="auto"/>
        <w:bottom w:val="none" w:sz="0" w:space="0" w:color="auto"/>
        <w:right w:val="none" w:sz="0" w:space="0" w:color="auto"/>
      </w:divBdr>
    </w:div>
    <w:div w:id="1093092115">
      <w:bodyDiv w:val="1"/>
      <w:marLeft w:val="0"/>
      <w:marRight w:val="0"/>
      <w:marTop w:val="0"/>
      <w:marBottom w:val="0"/>
      <w:divBdr>
        <w:top w:val="none" w:sz="0" w:space="0" w:color="auto"/>
        <w:left w:val="none" w:sz="0" w:space="0" w:color="auto"/>
        <w:bottom w:val="none" w:sz="0" w:space="0" w:color="auto"/>
        <w:right w:val="none" w:sz="0" w:space="0" w:color="auto"/>
      </w:divBdr>
    </w:div>
    <w:div w:id="1099063757">
      <w:bodyDiv w:val="1"/>
      <w:marLeft w:val="0"/>
      <w:marRight w:val="0"/>
      <w:marTop w:val="0"/>
      <w:marBottom w:val="0"/>
      <w:divBdr>
        <w:top w:val="none" w:sz="0" w:space="0" w:color="auto"/>
        <w:left w:val="none" w:sz="0" w:space="0" w:color="auto"/>
        <w:bottom w:val="none" w:sz="0" w:space="0" w:color="auto"/>
        <w:right w:val="none" w:sz="0" w:space="0" w:color="auto"/>
      </w:divBdr>
    </w:div>
    <w:div w:id="1105927041">
      <w:bodyDiv w:val="1"/>
      <w:marLeft w:val="0"/>
      <w:marRight w:val="0"/>
      <w:marTop w:val="0"/>
      <w:marBottom w:val="0"/>
      <w:divBdr>
        <w:top w:val="none" w:sz="0" w:space="0" w:color="auto"/>
        <w:left w:val="none" w:sz="0" w:space="0" w:color="auto"/>
        <w:bottom w:val="none" w:sz="0" w:space="0" w:color="auto"/>
        <w:right w:val="none" w:sz="0" w:space="0" w:color="auto"/>
      </w:divBdr>
    </w:div>
    <w:div w:id="1116632398">
      <w:bodyDiv w:val="1"/>
      <w:marLeft w:val="0"/>
      <w:marRight w:val="0"/>
      <w:marTop w:val="0"/>
      <w:marBottom w:val="0"/>
      <w:divBdr>
        <w:top w:val="none" w:sz="0" w:space="0" w:color="auto"/>
        <w:left w:val="none" w:sz="0" w:space="0" w:color="auto"/>
        <w:bottom w:val="none" w:sz="0" w:space="0" w:color="auto"/>
        <w:right w:val="none" w:sz="0" w:space="0" w:color="auto"/>
      </w:divBdr>
    </w:div>
    <w:div w:id="1120219416">
      <w:bodyDiv w:val="1"/>
      <w:marLeft w:val="0"/>
      <w:marRight w:val="0"/>
      <w:marTop w:val="0"/>
      <w:marBottom w:val="0"/>
      <w:divBdr>
        <w:top w:val="none" w:sz="0" w:space="0" w:color="auto"/>
        <w:left w:val="none" w:sz="0" w:space="0" w:color="auto"/>
        <w:bottom w:val="none" w:sz="0" w:space="0" w:color="auto"/>
        <w:right w:val="none" w:sz="0" w:space="0" w:color="auto"/>
      </w:divBdr>
    </w:div>
    <w:div w:id="1187447056">
      <w:bodyDiv w:val="1"/>
      <w:marLeft w:val="0"/>
      <w:marRight w:val="0"/>
      <w:marTop w:val="0"/>
      <w:marBottom w:val="0"/>
      <w:divBdr>
        <w:top w:val="none" w:sz="0" w:space="0" w:color="auto"/>
        <w:left w:val="none" w:sz="0" w:space="0" w:color="auto"/>
        <w:bottom w:val="none" w:sz="0" w:space="0" w:color="auto"/>
        <w:right w:val="none" w:sz="0" w:space="0" w:color="auto"/>
      </w:divBdr>
    </w:div>
    <w:div w:id="1192719991">
      <w:bodyDiv w:val="1"/>
      <w:marLeft w:val="0"/>
      <w:marRight w:val="0"/>
      <w:marTop w:val="0"/>
      <w:marBottom w:val="0"/>
      <w:divBdr>
        <w:top w:val="none" w:sz="0" w:space="0" w:color="auto"/>
        <w:left w:val="none" w:sz="0" w:space="0" w:color="auto"/>
        <w:bottom w:val="none" w:sz="0" w:space="0" w:color="auto"/>
        <w:right w:val="none" w:sz="0" w:space="0" w:color="auto"/>
      </w:divBdr>
    </w:div>
    <w:div w:id="1198156947">
      <w:bodyDiv w:val="1"/>
      <w:marLeft w:val="0"/>
      <w:marRight w:val="0"/>
      <w:marTop w:val="0"/>
      <w:marBottom w:val="0"/>
      <w:divBdr>
        <w:top w:val="none" w:sz="0" w:space="0" w:color="auto"/>
        <w:left w:val="none" w:sz="0" w:space="0" w:color="auto"/>
        <w:bottom w:val="none" w:sz="0" w:space="0" w:color="auto"/>
        <w:right w:val="none" w:sz="0" w:space="0" w:color="auto"/>
      </w:divBdr>
    </w:div>
    <w:div w:id="1206911789">
      <w:bodyDiv w:val="1"/>
      <w:marLeft w:val="0"/>
      <w:marRight w:val="0"/>
      <w:marTop w:val="0"/>
      <w:marBottom w:val="0"/>
      <w:divBdr>
        <w:top w:val="none" w:sz="0" w:space="0" w:color="auto"/>
        <w:left w:val="none" w:sz="0" w:space="0" w:color="auto"/>
        <w:bottom w:val="none" w:sz="0" w:space="0" w:color="auto"/>
        <w:right w:val="none" w:sz="0" w:space="0" w:color="auto"/>
      </w:divBdr>
    </w:div>
    <w:div w:id="1214344215">
      <w:bodyDiv w:val="1"/>
      <w:marLeft w:val="0"/>
      <w:marRight w:val="0"/>
      <w:marTop w:val="0"/>
      <w:marBottom w:val="0"/>
      <w:divBdr>
        <w:top w:val="none" w:sz="0" w:space="0" w:color="auto"/>
        <w:left w:val="none" w:sz="0" w:space="0" w:color="auto"/>
        <w:bottom w:val="none" w:sz="0" w:space="0" w:color="auto"/>
        <w:right w:val="none" w:sz="0" w:space="0" w:color="auto"/>
      </w:divBdr>
    </w:div>
    <w:div w:id="1238127251">
      <w:bodyDiv w:val="1"/>
      <w:marLeft w:val="0"/>
      <w:marRight w:val="0"/>
      <w:marTop w:val="0"/>
      <w:marBottom w:val="0"/>
      <w:divBdr>
        <w:top w:val="none" w:sz="0" w:space="0" w:color="auto"/>
        <w:left w:val="none" w:sz="0" w:space="0" w:color="auto"/>
        <w:bottom w:val="none" w:sz="0" w:space="0" w:color="auto"/>
        <w:right w:val="none" w:sz="0" w:space="0" w:color="auto"/>
      </w:divBdr>
    </w:div>
    <w:div w:id="1240745765">
      <w:bodyDiv w:val="1"/>
      <w:marLeft w:val="0"/>
      <w:marRight w:val="0"/>
      <w:marTop w:val="0"/>
      <w:marBottom w:val="0"/>
      <w:divBdr>
        <w:top w:val="none" w:sz="0" w:space="0" w:color="auto"/>
        <w:left w:val="none" w:sz="0" w:space="0" w:color="auto"/>
        <w:bottom w:val="none" w:sz="0" w:space="0" w:color="auto"/>
        <w:right w:val="none" w:sz="0" w:space="0" w:color="auto"/>
      </w:divBdr>
    </w:div>
    <w:div w:id="1256524194">
      <w:bodyDiv w:val="1"/>
      <w:marLeft w:val="0"/>
      <w:marRight w:val="0"/>
      <w:marTop w:val="0"/>
      <w:marBottom w:val="0"/>
      <w:divBdr>
        <w:top w:val="none" w:sz="0" w:space="0" w:color="auto"/>
        <w:left w:val="none" w:sz="0" w:space="0" w:color="auto"/>
        <w:bottom w:val="none" w:sz="0" w:space="0" w:color="auto"/>
        <w:right w:val="none" w:sz="0" w:space="0" w:color="auto"/>
      </w:divBdr>
    </w:div>
    <w:div w:id="1302542544">
      <w:bodyDiv w:val="1"/>
      <w:marLeft w:val="0"/>
      <w:marRight w:val="0"/>
      <w:marTop w:val="0"/>
      <w:marBottom w:val="0"/>
      <w:divBdr>
        <w:top w:val="none" w:sz="0" w:space="0" w:color="auto"/>
        <w:left w:val="none" w:sz="0" w:space="0" w:color="auto"/>
        <w:bottom w:val="none" w:sz="0" w:space="0" w:color="auto"/>
        <w:right w:val="none" w:sz="0" w:space="0" w:color="auto"/>
      </w:divBdr>
    </w:div>
    <w:div w:id="1375153659">
      <w:bodyDiv w:val="1"/>
      <w:marLeft w:val="0"/>
      <w:marRight w:val="0"/>
      <w:marTop w:val="0"/>
      <w:marBottom w:val="0"/>
      <w:divBdr>
        <w:top w:val="none" w:sz="0" w:space="0" w:color="auto"/>
        <w:left w:val="none" w:sz="0" w:space="0" w:color="auto"/>
        <w:bottom w:val="none" w:sz="0" w:space="0" w:color="auto"/>
        <w:right w:val="none" w:sz="0" w:space="0" w:color="auto"/>
      </w:divBdr>
    </w:div>
    <w:div w:id="1402212712">
      <w:bodyDiv w:val="1"/>
      <w:marLeft w:val="0"/>
      <w:marRight w:val="0"/>
      <w:marTop w:val="0"/>
      <w:marBottom w:val="0"/>
      <w:divBdr>
        <w:top w:val="none" w:sz="0" w:space="0" w:color="auto"/>
        <w:left w:val="none" w:sz="0" w:space="0" w:color="auto"/>
        <w:bottom w:val="none" w:sz="0" w:space="0" w:color="auto"/>
        <w:right w:val="none" w:sz="0" w:space="0" w:color="auto"/>
      </w:divBdr>
    </w:div>
    <w:div w:id="1406874905">
      <w:bodyDiv w:val="1"/>
      <w:marLeft w:val="0"/>
      <w:marRight w:val="0"/>
      <w:marTop w:val="0"/>
      <w:marBottom w:val="0"/>
      <w:divBdr>
        <w:top w:val="none" w:sz="0" w:space="0" w:color="auto"/>
        <w:left w:val="none" w:sz="0" w:space="0" w:color="auto"/>
        <w:bottom w:val="none" w:sz="0" w:space="0" w:color="auto"/>
        <w:right w:val="none" w:sz="0" w:space="0" w:color="auto"/>
      </w:divBdr>
      <w:divsChild>
        <w:div w:id="1369523494">
          <w:marLeft w:val="0"/>
          <w:marRight w:val="0"/>
          <w:marTop w:val="0"/>
          <w:marBottom w:val="0"/>
          <w:divBdr>
            <w:top w:val="none" w:sz="0" w:space="0" w:color="auto"/>
            <w:left w:val="none" w:sz="0" w:space="0" w:color="auto"/>
            <w:bottom w:val="none" w:sz="0" w:space="0" w:color="auto"/>
            <w:right w:val="none" w:sz="0" w:space="0" w:color="auto"/>
          </w:divBdr>
          <w:divsChild>
            <w:div w:id="286619331">
              <w:marLeft w:val="0"/>
              <w:marRight w:val="0"/>
              <w:marTop w:val="0"/>
              <w:marBottom w:val="0"/>
              <w:divBdr>
                <w:top w:val="none" w:sz="0" w:space="0" w:color="auto"/>
                <w:left w:val="none" w:sz="0" w:space="0" w:color="auto"/>
                <w:bottom w:val="none" w:sz="0" w:space="0" w:color="auto"/>
                <w:right w:val="none" w:sz="0" w:space="0" w:color="auto"/>
              </w:divBdr>
              <w:divsChild>
                <w:div w:id="10350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91534">
      <w:bodyDiv w:val="1"/>
      <w:marLeft w:val="0"/>
      <w:marRight w:val="0"/>
      <w:marTop w:val="0"/>
      <w:marBottom w:val="0"/>
      <w:divBdr>
        <w:top w:val="none" w:sz="0" w:space="0" w:color="auto"/>
        <w:left w:val="none" w:sz="0" w:space="0" w:color="auto"/>
        <w:bottom w:val="none" w:sz="0" w:space="0" w:color="auto"/>
        <w:right w:val="none" w:sz="0" w:space="0" w:color="auto"/>
      </w:divBdr>
    </w:div>
    <w:div w:id="1497840628">
      <w:bodyDiv w:val="1"/>
      <w:marLeft w:val="0"/>
      <w:marRight w:val="0"/>
      <w:marTop w:val="0"/>
      <w:marBottom w:val="0"/>
      <w:divBdr>
        <w:top w:val="none" w:sz="0" w:space="0" w:color="auto"/>
        <w:left w:val="none" w:sz="0" w:space="0" w:color="auto"/>
        <w:bottom w:val="none" w:sz="0" w:space="0" w:color="auto"/>
        <w:right w:val="none" w:sz="0" w:space="0" w:color="auto"/>
      </w:divBdr>
    </w:div>
    <w:div w:id="1522549253">
      <w:bodyDiv w:val="1"/>
      <w:marLeft w:val="0"/>
      <w:marRight w:val="0"/>
      <w:marTop w:val="0"/>
      <w:marBottom w:val="0"/>
      <w:divBdr>
        <w:top w:val="none" w:sz="0" w:space="0" w:color="auto"/>
        <w:left w:val="none" w:sz="0" w:space="0" w:color="auto"/>
        <w:bottom w:val="none" w:sz="0" w:space="0" w:color="auto"/>
        <w:right w:val="none" w:sz="0" w:space="0" w:color="auto"/>
      </w:divBdr>
    </w:div>
    <w:div w:id="1530685557">
      <w:bodyDiv w:val="1"/>
      <w:marLeft w:val="0"/>
      <w:marRight w:val="0"/>
      <w:marTop w:val="0"/>
      <w:marBottom w:val="0"/>
      <w:divBdr>
        <w:top w:val="none" w:sz="0" w:space="0" w:color="auto"/>
        <w:left w:val="none" w:sz="0" w:space="0" w:color="auto"/>
        <w:bottom w:val="none" w:sz="0" w:space="0" w:color="auto"/>
        <w:right w:val="none" w:sz="0" w:space="0" w:color="auto"/>
      </w:divBdr>
    </w:div>
    <w:div w:id="1535121175">
      <w:bodyDiv w:val="1"/>
      <w:marLeft w:val="0"/>
      <w:marRight w:val="0"/>
      <w:marTop w:val="0"/>
      <w:marBottom w:val="0"/>
      <w:divBdr>
        <w:top w:val="none" w:sz="0" w:space="0" w:color="auto"/>
        <w:left w:val="none" w:sz="0" w:space="0" w:color="auto"/>
        <w:bottom w:val="none" w:sz="0" w:space="0" w:color="auto"/>
        <w:right w:val="none" w:sz="0" w:space="0" w:color="auto"/>
      </w:divBdr>
    </w:div>
    <w:div w:id="1536507244">
      <w:bodyDiv w:val="1"/>
      <w:marLeft w:val="0"/>
      <w:marRight w:val="0"/>
      <w:marTop w:val="0"/>
      <w:marBottom w:val="0"/>
      <w:divBdr>
        <w:top w:val="none" w:sz="0" w:space="0" w:color="auto"/>
        <w:left w:val="none" w:sz="0" w:space="0" w:color="auto"/>
        <w:bottom w:val="none" w:sz="0" w:space="0" w:color="auto"/>
        <w:right w:val="none" w:sz="0" w:space="0" w:color="auto"/>
      </w:divBdr>
    </w:div>
    <w:div w:id="1552499733">
      <w:bodyDiv w:val="1"/>
      <w:marLeft w:val="0"/>
      <w:marRight w:val="0"/>
      <w:marTop w:val="0"/>
      <w:marBottom w:val="0"/>
      <w:divBdr>
        <w:top w:val="none" w:sz="0" w:space="0" w:color="auto"/>
        <w:left w:val="none" w:sz="0" w:space="0" w:color="auto"/>
        <w:bottom w:val="none" w:sz="0" w:space="0" w:color="auto"/>
        <w:right w:val="none" w:sz="0" w:space="0" w:color="auto"/>
      </w:divBdr>
    </w:div>
    <w:div w:id="1554270126">
      <w:bodyDiv w:val="1"/>
      <w:marLeft w:val="0"/>
      <w:marRight w:val="0"/>
      <w:marTop w:val="0"/>
      <w:marBottom w:val="0"/>
      <w:divBdr>
        <w:top w:val="none" w:sz="0" w:space="0" w:color="auto"/>
        <w:left w:val="none" w:sz="0" w:space="0" w:color="auto"/>
        <w:bottom w:val="none" w:sz="0" w:space="0" w:color="auto"/>
        <w:right w:val="none" w:sz="0" w:space="0" w:color="auto"/>
      </w:divBdr>
    </w:div>
    <w:div w:id="1554462363">
      <w:bodyDiv w:val="1"/>
      <w:marLeft w:val="0"/>
      <w:marRight w:val="0"/>
      <w:marTop w:val="0"/>
      <w:marBottom w:val="0"/>
      <w:divBdr>
        <w:top w:val="none" w:sz="0" w:space="0" w:color="auto"/>
        <w:left w:val="none" w:sz="0" w:space="0" w:color="auto"/>
        <w:bottom w:val="none" w:sz="0" w:space="0" w:color="auto"/>
        <w:right w:val="none" w:sz="0" w:space="0" w:color="auto"/>
      </w:divBdr>
    </w:div>
    <w:div w:id="1565408577">
      <w:bodyDiv w:val="1"/>
      <w:marLeft w:val="0"/>
      <w:marRight w:val="0"/>
      <w:marTop w:val="0"/>
      <w:marBottom w:val="0"/>
      <w:divBdr>
        <w:top w:val="none" w:sz="0" w:space="0" w:color="auto"/>
        <w:left w:val="none" w:sz="0" w:space="0" w:color="auto"/>
        <w:bottom w:val="none" w:sz="0" w:space="0" w:color="auto"/>
        <w:right w:val="none" w:sz="0" w:space="0" w:color="auto"/>
      </w:divBdr>
    </w:div>
    <w:div w:id="1566183735">
      <w:bodyDiv w:val="1"/>
      <w:marLeft w:val="0"/>
      <w:marRight w:val="0"/>
      <w:marTop w:val="0"/>
      <w:marBottom w:val="0"/>
      <w:divBdr>
        <w:top w:val="none" w:sz="0" w:space="0" w:color="auto"/>
        <w:left w:val="none" w:sz="0" w:space="0" w:color="auto"/>
        <w:bottom w:val="none" w:sz="0" w:space="0" w:color="auto"/>
        <w:right w:val="none" w:sz="0" w:space="0" w:color="auto"/>
      </w:divBdr>
    </w:div>
    <w:div w:id="1601720625">
      <w:bodyDiv w:val="1"/>
      <w:marLeft w:val="0"/>
      <w:marRight w:val="0"/>
      <w:marTop w:val="0"/>
      <w:marBottom w:val="0"/>
      <w:divBdr>
        <w:top w:val="none" w:sz="0" w:space="0" w:color="auto"/>
        <w:left w:val="none" w:sz="0" w:space="0" w:color="auto"/>
        <w:bottom w:val="none" w:sz="0" w:space="0" w:color="auto"/>
        <w:right w:val="none" w:sz="0" w:space="0" w:color="auto"/>
      </w:divBdr>
    </w:div>
    <w:div w:id="1602373123">
      <w:bodyDiv w:val="1"/>
      <w:marLeft w:val="0"/>
      <w:marRight w:val="0"/>
      <w:marTop w:val="0"/>
      <w:marBottom w:val="0"/>
      <w:divBdr>
        <w:top w:val="none" w:sz="0" w:space="0" w:color="auto"/>
        <w:left w:val="none" w:sz="0" w:space="0" w:color="auto"/>
        <w:bottom w:val="none" w:sz="0" w:space="0" w:color="auto"/>
        <w:right w:val="none" w:sz="0" w:space="0" w:color="auto"/>
      </w:divBdr>
    </w:div>
    <w:div w:id="1623342486">
      <w:bodyDiv w:val="1"/>
      <w:marLeft w:val="0"/>
      <w:marRight w:val="0"/>
      <w:marTop w:val="0"/>
      <w:marBottom w:val="0"/>
      <w:divBdr>
        <w:top w:val="none" w:sz="0" w:space="0" w:color="auto"/>
        <w:left w:val="none" w:sz="0" w:space="0" w:color="auto"/>
        <w:bottom w:val="none" w:sz="0" w:space="0" w:color="auto"/>
        <w:right w:val="none" w:sz="0" w:space="0" w:color="auto"/>
      </w:divBdr>
      <w:divsChild>
        <w:div w:id="967932727">
          <w:marLeft w:val="300"/>
          <w:marRight w:val="300"/>
          <w:marTop w:val="0"/>
          <w:marBottom w:val="0"/>
          <w:divBdr>
            <w:top w:val="none" w:sz="0" w:space="0" w:color="auto"/>
            <w:left w:val="none" w:sz="0" w:space="0" w:color="auto"/>
            <w:bottom w:val="none" w:sz="0" w:space="0" w:color="auto"/>
            <w:right w:val="none" w:sz="0" w:space="0" w:color="auto"/>
          </w:divBdr>
          <w:divsChild>
            <w:div w:id="837578648">
              <w:marLeft w:val="0"/>
              <w:marRight w:val="0"/>
              <w:marTop w:val="0"/>
              <w:marBottom w:val="0"/>
              <w:divBdr>
                <w:top w:val="none" w:sz="0" w:space="0" w:color="auto"/>
                <w:left w:val="none" w:sz="0" w:space="0" w:color="auto"/>
                <w:bottom w:val="none" w:sz="0" w:space="0" w:color="auto"/>
                <w:right w:val="none" w:sz="0" w:space="0" w:color="auto"/>
              </w:divBdr>
              <w:divsChild>
                <w:div w:id="830752344">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532153440">
          <w:marLeft w:val="0"/>
          <w:marRight w:val="0"/>
          <w:marTop w:val="0"/>
          <w:marBottom w:val="0"/>
          <w:divBdr>
            <w:top w:val="none" w:sz="0" w:space="0" w:color="auto"/>
            <w:left w:val="none" w:sz="0" w:space="0" w:color="auto"/>
            <w:bottom w:val="none" w:sz="0" w:space="0" w:color="auto"/>
            <w:right w:val="none" w:sz="0" w:space="0" w:color="auto"/>
          </w:divBdr>
          <w:divsChild>
            <w:div w:id="1932353683">
              <w:marLeft w:val="0"/>
              <w:marRight w:val="150"/>
              <w:marTop w:val="45"/>
              <w:marBottom w:val="30"/>
              <w:divBdr>
                <w:top w:val="none" w:sz="0" w:space="0" w:color="auto"/>
                <w:left w:val="none" w:sz="0" w:space="0" w:color="auto"/>
                <w:bottom w:val="none" w:sz="0" w:space="0" w:color="auto"/>
                <w:right w:val="none" w:sz="0" w:space="0" w:color="auto"/>
              </w:divBdr>
            </w:div>
            <w:div w:id="472062985">
              <w:marLeft w:val="0"/>
              <w:marRight w:val="150"/>
              <w:marTop w:val="45"/>
              <w:marBottom w:val="30"/>
              <w:divBdr>
                <w:top w:val="none" w:sz="0" w:space="0" w:color="auto"/>
                <w:left w:val="none" w:sz="0" w:space="0" w:color="auto"/>
                <w:bottom w:val="none" w:sz="0" w:space="0" w:color="auto"/>
                <w:right w:val="none" w:sz="0" w:space="0" w:color="auto"/>
              </w:divBdr>
            </w:div>
            <w:div w:id="665596721">
              <w:marLeft w:val="0"/>
              <w:marRight w:val="150"/>
              <w:marTop w:val="45"/>
              <w:marBottom w:val="30"/>
              <w:divBdr>
                <w:top w:val="none" w:sz="0" w:space="0" w:color="auto"/>
                <w:left w:val="none" w:sz="0" w:space="0" w:color="auto"/>
                <w:bottom w:val="none" w:sz="0" w:space="0" w:color="auto"/>
                <w:right w:val="none" w:sz="0" w:space="0" w:color="auto"/>
              </w:divBdr>
            </w:div>
            <w:div w:id="90207754">
              <w:marLeft w:val="0"/>
              <w:marRight w:val="150"/>
              <w:marTop w:val="45"/>
              <w:marBottom w:val="30"/>
              <w:divBdr>
                <w:top w:val="none" w:sz="0" w:space="0" w:color="auto"/>
                <w:left w:val="none" w:sz="0" w:space="0" w:color="auto"/>
                <w:bottom w:val="none" w:sz="0" w:space="0" w:color="auto"/>
                <w:right w:val="none" w:sz="0" w:space="0" w:color="auto"/>
              </w:divBdr>
            </w:div>
            <w:div w:id="306470212">
              <w:marLeft w:val="0"/>
              <w:marRight w:val="150"/>
              <w:marTop w:val="45"/>
              <w:marBottom w:val="30"/>
              <w:divBdr>
                <w:top w:val="none" w:sz="0" w:space="0" w:color="auto"/>
                <w:left w:val="none" w:sz="0" w:space="0" w:color="auto"/>
                <w:bottom w:val="none" w:sz="0" w:space="0" w:color="auto"/>
                <w:right w:val="none" w:sz="0" w:space="0" w:color="auto"/>
              </w:divBdr>
            </w:div>
            <w:div w:id="336538165">
              <w:marLeft w:val="0"/>
              <w:marRight w:val="150"/>
              <w:marTop w:val="45"/>
              <w:marBottom w:val="30"/>
              <w:divBdr>
                <w:top w:val="none" w:sz="0" w:space="0" w:color="auto"/>
                <w:left w:val="none" w:sz="0" w:space="0" w:color="auto"/>
                <w:bottom w:val="none" w:sz="0" w:space="0" w:color="auto"/>
                <w:right w:val="none" w:sz="0" w:space="0" w:color="auto"/>
              </w:divBdr>
            </w:div>
            <w:div w:id="1113131959">
              <w:marLeft w:val="0"/>
              <w:marRight w:val="150"/>
              <w:marTop w:val="45"/>
              <w:marBottom w:val="30"/>
              <w:divBdr>
                <w:top w:val="none" w:sz="0" w:space="0" w:color="auto"/>
                <w:left w:val="none" w:sz="0" w:space="0" w:color="auto"/>
                <w:bottom w:val="none" w:sz="0" w:space="0" w:color="auto"/>
                <w:right w:val="none" w:sz="0" w:space="0" w:color="auto"/>
              </w:divBdr>
            </w:div>
            <w:div w:id="1970551382">
              <w:marLeft w:val="0"/>
              <w:marRight w:val="150"/>
              <w:marTop w:val="45"/>
              <w:marBottom w:val="30"/>
              <w:divBdr>
                <w:top w:val="none" w:sz="0" w:space="0" w:color="auto"/>
                <w:left w:val="none" w:sz="0" w:space="0" w:color="auto"/>
                <w:bottom w:val="none" w:sz="0" w:space="0" w:color="auto"/>
                <w:right w:val="none" w:sz="0" w:space="0" w:color="auto"/>
              </w:divBdr>
            </w:div>
            <w:div w:id="166140613">
              <w:marLeft w:val="0"/>
              <w:marRight w:val="150"/>
              <w:marTop w:val="45"/>
              <w:marBottom w:val="30"/>
              <w:divBdr>
                <w:top w:val="none" w:sz="0" w:space="0" w:color="auto"/>
                <w:left w:val="none" w:sz="0" w:space="0" w:color="auto"/>
                <w:bottom w:val="none" w:sz="0" w:space="0" w:color="auto"/>
                <w:right w:val="none" w:sz="0" w:space="0" w:color="auto"/>
              </w:divBdr>
            </w:div>
            <w:div w:id="19823071">
              <w:marLeft w:val="0"/>
              <w:marRight w:val="150"/>
              <w:marTop w:val="45"/>
              <w:marBottom w:val="30"/>
              <w:divBdr>
                <w:top w:val="none" w:sz="0" w:space="0" w:color="auto"/>
                <w:left w:val="none" w:sz="0" w:space="0" w:color="auto"/>
                <w:bottom w:val="none" w:sz="0" w:space="0" w:color="auto"/>
                <w:right w:val="none" w:sz="0" w:space="0" w:color="auto"/>
              </w:divBdr>
            </w:div>
            <w:div w:id="172188093">
              <w:marLeft w:val="0"/>
              <w:marRight w:val="150"/>
              <w:marTop w:val="45"/>
              <w:marBottom w:val="30"/>
              <w:divBdr>
                <w:top w:val="none" w:sz="0" w:space="0" w:color="auto"/>
                <w:left w:val="none" w:sz="0" w:space="0" w:color="auto"/>
                <w:bottom w:val="none" w:sz="0" w:space="0" w:color="auto"/>
                <w:right w:val="none" w:sz="0" w:space="0" w:color="auto"/>
              </w:divBdr>
            </w:div>
            <w:div w:id="1118794472">
              <w:marLeft w:val="0"/>
              <w:marRight w:val="150"/>
              <w:marTop w:val="45"/>
              <w:marBottom w:val="30"/>
              <w:divBdr>
                <w:top w:val="none" w:sz="0" w:space="0" w:color="auto"/>
                <w:left w:val="none" w:sz="0" w:space="0" w:color="auto"/>
                <w:bottom w:val="none" w:sz="0" w:space="0" w:color="auto"/>
                <w:right w:val="none" w:sz="0" w:space="0" w:color="auto"/>
              </w:divBdr>
            </w:div>
            <w:div w:id="1502038862">
              <w:marLeft w:val="0"/>
              <w:marRight w:val="150"/>
              <w:marTop w:val="45"/>
              <w:marBottom w:val="30"/>
              <w:divBdr>
                <w:top w:val="none" w:sz="0" w:space="0" w:color="auto"/>
                <w:left w:val="none" w:sz="0" w:space="0" w:color="auto"/>
                <w:bottom w:val="none" w:sz="0" w:space="0" w:color="auto"/>
                <w:right w:val="none" w:sz="0" w:space="0" w:color="auto"/>
              </w:divBdr>
            </w:div>
            <w:div w:id="53704778">
              <w:marLeft w:val="0"/>
              <w:marRight w:val="150"/>
              <w:marTop w:val="45"/>
              <w:marBottom w:val="30"/>
              <w:divBdr>
                <w:top w:val="none" w:sz="0" w:space="0" w:color="auto"/>
                <w:left w:val="none" w:sz="0" w:space="0" w:color="auto"/>
                <w:bottom w:val="none" w:sz="0" w:space="0" w:color="auto"/>
                <w:right w:val="none" w:sz="0" w:space="0" w:color="auto"/>
              </w:divBdr>
            </w:div>
            <w:div w:id="1274172652">
              <w:marLeft w:val="0"/>
              <w:marRight w:val="150"/>
              <w:marTop w:val="45"/>
              <w:marBottom w:val="30"/>
              <w:divBdr>
                <w:top w:val="none" w:sz="0" w:space="0" w:color="auto"/>
                <w:left w:val="none" w:sz="0" w:space="0" w:color="auto"/>
                <w:bottom w:val="none" w:sz="0" w:space="0" w:color="auto"/>
                <w:right w:val="none" w:sz="0" w:space="0" w:color="auto"/>
              </w:divBdr>
            </w:div>
            <w:div w:id="86273105">
              <w:marLeft w:val="0"/>
              <w:marRight w:val="150"/>
              <w:marTop w:val="45"/>
              <w:marBottom w:val="30"/>
              <w:divBdr>
                <w:top w:val="none" w:sz="0" w:space="0" w:color="auto"/>
                <w:left w:val="none" w:sz="0" w:space="0" w:color="auto"/>
                <w:bottom w:val="none" w:sz="0" w:space="0" w:color="auto"/>
                <w:right w:val="none" w:sz="0" w:space="0" w:color="auto"/>
              </w:divBdr>
            </w:div>
            <w:div w:id="300310893">
              <w:marLeft w:val="0"/>
              <w:marRight w:val="150"/>
              <w:marTop w:val="45"/>
              <w:marBottom w:val="30"/>
              <w:divBdr>
                <w:top w:val="none" w:sz="0" w:space="0" w:color="auto"/>
                <w:left w:val="none" w:sz="0" w:space="0" w:color="auto"/>
                <w:bottom w:val="none" w:sz="0" w:space="0" w:color="auto"/>
                <w:right w:val="none" w:sz="0" w:space="0" w:color="auto"/>
              </w:divBdr>
            </w:div>
            <w:div w:id="700402287">
              <w:marLeft w:val="0"/>
              <w:marRight w:val="150"/>
              <w:marTop w:val="45"/>
              <w:marBottom w:val="30"/>
              <w:divBdr>
                <w:top w:val="none" w:sz="0" w:space="0" w:color="auto"/>
                <w:left w:val="none" w:sz="0" w:space="0" w:color="auto"/>
                <w:bottom w:val="none" w:sz="0" w:space="0" w:color="auto"/>
                <w:right w:val="none" w:sz="0" w:space="0" w:color="auto"/>
              </w:divBdr>
            </w:div>
            <w:div w:id="894900536">
              <w:marLeft w:val="0"/>
              <w:marRight w:val="150"/>
              <w:marTop w:val="45"/>
              <w:marBottom w:val="30"/>
              <w:divBdr>
                <w:top w:val="none" w:sz="0" w:space="0" w:color="auto"/>
                <w:left w:val="none" w:sz="0" w:space="0" w:color="auto"/>
                <w:bottom w:val="none" w:sz="0" w:space="0" w:color="auto"/>
                <w:right w:val="none" w:sz="0" w:space="0" w:color="auto"/>
              </w:divBdr>
            </w:div>
            <w:div w:id="2101169972">
              <w:marLeft w:val="0"/>
              <w:marRight w:val="150"/>
              <w:marTop w:val="45"/>
              <w:marBottom w:val="30"/>
              <w:divBdr>
                <w:top w:val="none" w:sz="0" w:space="0" w:color="auto"/>
                <w:left w:val="none" w:sz="0" w:space="0" w:color="auto"/>
                <w:bottom w:val="none" w:sz="0" w:space="0" w:color="auto"/>
                <w:right w:val="none" w:sz="0" w:space="0" w:color="auto"/>
              </w:divBdr>
            </w:div>
            <w:div w:id="214972083">
              <w:marLeft w:val="0"/>
              <w:marRight w:val="150"/>
              <w:marTop w:val="45"/>
              <w:marBottom w:val="30"/>
              <w:divBdr>
                <w:top w:val="none" w:sz="0" w:space="0" w:color="auto"/>
                <w:left w:val="none" w:sz="0" w:space="0" w:color="auto"/>
                <w:bottom w:val="none" w:sz="0" w:space="0" w:color="auto"/>
                <w:right w:val="none" w:sz="0" w:space="0" w:color="auto"/>
              </w:divBdr>
            </w:div>
            <w:div w:id="2140683802">
              <w:marLeft w:val="0"/>
              <w:marRight w:val="150"/>
              <w:marTop w:val="45"/>
              <w:marBottom w:val="30"/>
              <w:divBdr>
                <w:top w:val="none" w:sz="0" w:space="0" w:color="auto"/>
                <w:left w:val="none" w:sz="0" w:space="0" w:color="auto"/>
                <w:bottom w:val="none" w:sz="0" w:space="0" w:color="auto"/>
                <w:right w:val="none" w:sz="0" w:space="0" w:color="auto"/>
              </w:divBdr>
            </w:div>
            <w:div w:id="4094282">
              <w:marLeft w:val="0"/>
              <w:marRight w:val="150"/>
              <w:marTop w:val="45"/>
              <w:marBottom w:val="30"/>
              <w:divBdr>
                <w:top w:val="none" w:sz="0" w:space="0" w:color="auto"/>
                <w:left w:val="none" w:sz="0" w:space="0" w:color="auto"/>
                <w:bottom w:val="none" w:sz="0" w:space="0" w:color="auto"/>
                <w:right w:val="none" w:sz="0" w:space="0" w:color="auto"/>
              </w:divBdr>
            </w:div>
            <w:div w:id="681710254">
              <w:marLeft w:val="0"/>
              <w:marRight w:val="150"/>
              <w:marTop w:val="45"/>
              <w:marBottom w:val="30"/>
              <w:divBdr>
                <w:top w:val="none" w:sz="0" w:space="0" w:color="auto"/>
                <w:left w:val="none" w:sz="0" w:space="0" w:color="auto"/>
                <w:bottom w:val="none" w:sz="0" w:space="0" w:color="auto"/>
                <w:right w:val="none" w:sz="0" w:space="0" w:color="auto"/>
              </w:divBdr>
            </w:div>
            <w:div w:id="800266097">
              <w:marLeft w:val="0"/>
              <w:marRight w:val="150"/>
              <w:marTop w:val="45"/>
              <w:marBottom w:val="30"/>
              <w:divBdr>
                <w:top w:val="none" w:sz="0" w:space="0" w:color="auto"/>
                <w:left w:val="none" w:sz="0" w:space="0" w:color="auto"/>
                <w:bottom w:val="none" w:sz="0" w:space="0" w:color="auto"/>
                <w:right w:val="none" w:sz="0" w:space="0" w:color="auto"/>
              </w:divBdr>
            </w:div>
            <w:div w:id="1608274045">
              <w:marLeft w:val="0"/>
              <w:marRight w:val="150"/>
              <w:marTop w:val="45"/>
              <w:marBottom w:val="30"/>
              <w:divBdr>
                <w:top w:val="none" w:sz="0" w:space="0" w:color="auto"/>
                <w:left w:val="none" w:sz="0" w:space="0" w:color="auto"/>
                <w:bottom w:val="none" w:sz="0" w:space="0" w:color="auto"/>
                <w:right w:val="none" w:sz="0" w:space="0" w:color="auto"/>
              </w:divBdr>
            </w:div>
            <w:div w:id="1648778819">
              <w:marLeft w:val="0"/>
              <w:marRight w:val="150"/>
              <w:marTop w:val="45"/>
              <w:marBottom w:val="30"/>
              <w:divBdr>
                <w:top w:val="none" w:sz="0" w:space="0" w:color="auto"/>
                <w:left w:val="none" w:sz="0" w:space="0" w:color="auto"/>
                <w:bottom w:val="none" w:sz="0" w:space="0" w:color="auto"/>
                <w:right w:val="none" w:sz="0" w:space="0" w:color="auto"/>
              </w:divBdr>
            </w:div>
            <w:div w:id="1448239802">
              <w:marLeft w:val="0"/>
              <w:marRight w:val="150"/>
              <w:marTop w:val="45"/>
              <w:marBottom w:val="30"/>
              <w:divBdr>
                <w:top w:val="none" w:sz="0" w:space="0" w:color="auto"/>
                <w:left w:val="none" w:sz="0" w:space="0" w:color="auto"/>
                <w:bottom w:val="none" w:sz="0" w:space="0" w:color="auto"/>
                <w:right w:val="none" w:sz="0" w:space="0" w:color="auto"/>
              </w:divBdr>
            </w:div>
            <w:div w:id="686106114">
              <w:marLeft w:val="0"/>
              <w:marRight w:val="150"/>
              <w:marTop w:val="45"/>
              <w:marBottom w:val="30"/>
              <w:divBdr>
                <w:top w:val="none" w:sz="0" w:space="0" w:color="auto"/>
                <w:left w:val="none" w:sz="0" w:space="0" w:color="auto"/>
                <w:bottom w:val="none" w:sz="0" w:space="0" w:color="auto"/>
                <w:right w:val="none" w:sz="0" w:space="0" w:color="auto"/>
              </w:divBdr>
            </w:div>
            <w:div w:id="473104885">
              <w:marLeft w:val="0"/>
              <w:marRight w:val="150"/>
              <w:marTop w:val="45"/>
              <w:marBottom w:val="30"/>
              <w:divBdr>
                <w:top w:val="none" w:sz="0" w:space="0" w:color="auto"/>
                <w:left w:val="none" w:sz="0" w:space="0" w:color="auto"/>
                <w:bottom w:val="none" w:sz="0" w:space="0" w:color="auto"/>
                <w:right w:val="none" w:sz="0" w:space="0" w:color="auto"/>
              </w:divBdr>
            </w:div>
            <w:div w:id="177044510">
              <w:marLeft w:val="0"/>
              <w:marRight w:val="150"/>
              <w:marTop w:val="45"/>
              <w:marBottom w:val="30"/>
              <w:divBdr>
                <w:top w:val="none" w:sz="0" w:space="0" w:color="auto"/>
                <w:left w:val="none" w:sz="0" w:space="0" w:color="auto"/>
                <w:bottom w:val="none" w:sz="0" w:space="0" w:color="auto"/>
                <w:right w:val="none" w:sz="0" w:space="0" w:color="auto"/>
              </w:divBdr>
            </w:div>
            <w:div w:id="682628409">
              <w:marLeft w:val="0"/>
              <w:marRight w:val="150"/>
              <w:marTop w:val="45"/>
              <w:marBottom w:val="30"/>
              <w:divBdr>
                <w:top w:val="none" w:sz="0" w:space="0" w:color="auto"/>
                <w:left w:val="none" w:sz="0" w:space="0" w:color="auto"/>
                <w:bottom w:val="none" w:sz="0" w:space="0" w:color="auto"/>
                <w:right w:val="none" w:sz="0" w:space="0" w:color="auto"/>
              </w:divBdr>
            </w:div>
            <w:div w:id="711268946">
              <w:marLeft w:val="0"/>
              <w:marRight w:val="150"/>
              <w:marTop w:val="45"/>
              <w:marBottom w:val="30"/>
              <w:divBdr>
                <w:top w:val="none" w:sz="0" w:space="0" w:color="auto"/>
                <w:left w:val="none" w:sz="0" w:space="0" w:color="auto"/>
                <w:bottom w:val="none" w:sz="0" w:space="0" w:color="auto"/>
                <w:right w:val="none" w:sz="0" w:space="0" w:color="auto"/>
              </w:divBdr>
            </w:div>
            <w:div w:id="970476315">
              <w:marLeft w:val="0"/>
              <w:marRight w:val="150"/>
              <w:marTop w:val="45"/>
              <w:marBottom w:val="30"/>
              <w:divBdr>
                <w:top w:val="none" w:sz="0" w:space="0" w:color="auto"/>
                <w:left w:val="none" w:sz="0" w:space="0" w:color="auto"/>
                <w:bottom w:val="none" w:sz="0" w:space="0" w:color="auto"/>
                <w:right w:val="none" w:sz="0" w:space="0" w:color="auto"/>
              </w:divBdr>
            </w:div>
            <w:div w:id="2040274041">
              <w:marLeft w:val="0"/>
              <w:marRight w:val="150"/>
              <w:marTop w:val="45"/>
              <w:marBottom w:val="30"/>
              <w:divBdr>
                <w:top w:val="none" w:sz="0" w:space="0" w:color="auto"/>
                <w:left w:val="none" w:sz="0" w:space="0" w:color="auto"/>
                <w:bottom w:val="none" w:sz="0" w:space="0" w:color="auto"/>
                <w:right w:val="none" w:sz="0" w:space="0" w:color="auto"/>
              </w:divBdr>
            </w:div>
            <w:div w:id="1689066392">
              <w:marLeft w:val="0"/>
              <w:marRight w:val="150"/>
              <w:marTop w:val="45"/>
              <w:marBottom w:val="30"/>
              <w:divBdr>
                <w:top w:val="none" w:sz="0" w:space="0" w:color="auto"/>
                <w:left w:val="none" w:sz="0" w:space="0" w:color="auto"/>
                <w:bottom w:val="none" w:sz="0" w:space="0" w:color="auto"/>
                <w:right w:val="none" w:sz="0" w:space="0" w:color="auto"/>
              </w:divBdr>
            </w:div>
            <w:div w:id="425003298">
              <w:marLeft w:val="0"/>
              <w:marRight w:val="150"/>
              <w:marTop w:val="45"/>
              <w:marBottom w:val="30"/>
              <w:divBdr>
                <w:top w:val="none" w:sz="0" w:space="0" w:color="auto"/>
                <w:left w:val="none" w:sz="0" w:space="0" w:color="auto"/>
                <w:bottom w:val="none" w:sz="0" w:space="0" w:color="auto"/>
                <w:right w:val="none" w:sz="0" w:space="0" w:color="auto"/>
              </w:divBdr>
            </w:div>
            <w:div w:id="1693846712">
              <w:marLeft w:val="0"/>
              <w:marRight w:val="150"/>
              <w:marTop w:val="45"/>
              <w:marBottom w:val="30"/>
              <w:divBdr>
                <w:top w:val="none" w:sz="0" w:space="0" w:color="auto"/>
                <w:left w:val="none" w:sz="0" w:space="0" w:color="auto"/>
                <w:bottom w:val="none" w:sz="0" w:space="0" w:color="auto"/>
                <w:right w:val="none" w:sz="0" w:space="0" w:color="auto"/>
              </w:divBdr>
            </w:div>
            <w:div w:id="165097569">
              <w:marLeft w:val="0"/>
              <w:marRight w:val="150"/>
              <w:marTop w:val="45"/>
              <w:marBottom w:val="30"/>
              <w:divBdr>
                <w:top w:val="none" w:sz="0" w:space="0" w:color="auto"/>
                <w:left w:val="none" w:sz="0" w:space="0" w:color="auto"/>
                <w:bottom w:val="none" w:sz="0" w:space="0" w:color="auto"/>
                <w:right w:val="none" w:sz="0" w:space="0" w:color="auto"/>
              </w:divBdr>
            </w:div>
            <w:div w:id="2125533213">
              <w:marLeft w:val="0"/>
              <w:marRight w:val="150"/>
              <w:marTop w:val="45"/>
              <w:marBottom w:val="30"/>
              <w:divBdr>
                <w:top w:val="none" w:sz="0" w:space="0" w:color="auto"/>
                <w:left w:val="none" w:sz="0" w:space="0" w:color="auto"/>
                <w:bottom w:val="none" w:sz="0" w:space="0" w:color="auto"/>
                <w:right w:val="none" w:sz="0" w:space="0" w:color="auto"/>
              </w:divBdr>
            </w:div>
            <w:div w:id="687952747">
              <w:marLeft w:val="0"/>
              <w:marRight w:val="150"/>
              <w:marTop w:val="45"/>
              <w:marBottom w:val="30"/>
              <w:divBdr>
                <w:top w:val="none" w:sz="0" w:space="0" w:color="auto"/>
                <w:left w:val="none" w:sz="0" w:space="0" w:color="auto"/>
                <w:bottom w:val="none" w:sz="0" w:space="0" w:color="auto"/>
                <w:right w:val="none" w:sz="0" w:space="0" w:color="auto"/>
              </w:divBdr>
            </w:div>
            <w:div w:id="1248076393">
              <w:marLeft w:val="0"/>
              <w:marRight w:val="150"/>
              <w:marTop w:val="45"/>
              <w:marBottom w:val="30"/>
              <w:divBdr>
                <w:top w:val="none" w:sz="0" w:space="0" w:color="auto"/>
                <w:left w:val="none" w:sz="0" w:space="0" w:color="auto"/>
                <w:bottom w:val="none" w:sz="0" w:space="0" w:color="auto"/>
                <w:right w:val="none" w:sz="0" w:space="0" w:color="auto"/>
              </w:divBdr>
            </w:div>
            <w:div w:id="987630713">
              <w:marLeft w:val="0"/>
              <w:marRight w:val="150"/>
              <w:marTop w:val="45"/>
              <w:marBottom w:val="30"/>
              <w:divBdr>
                <w:top w:val="none" w:sz="0" w:space="0" w:color="auto"/>
                <w:left w:val="none" w:sz="0" w:space="0" w:color="auto"/>
                <w:bottom w:val="none" w:sz="0" w:space="0" w:color="auto"/>
                <w:right w:val="none" w:sz="0" w:space="0" w:color="auto"/>
              </w:divBdr>
            </w:div>
          </w:divsChild>
        </w:div>
      </w:divsChild>
    </w:div>
    <w:div w:id="1626738438">
      <w:bodyDiv w:val="1"/>
      <w:marLeft w:val="0"/>
      <w:marRight w:val="0"/>
      <w:marTop w:val="0"/>
      <w:marBottom w:val="0"/>
      <w:divBdr>
        <w:top w:val="none" w:sz="0" w:space="0" w:color="auto"/>
        <w:left w:val="none" w:sz="0" w:space="0" w:color="auto"/>
        <w:bottom w:val="none" w:sz="0" w:space="0" w:color="auto"/>
        <w:right w:val="none" w:sz="0" w:space="0" w:color="auto"/>
      </w:divBdr>
    </w:div>
    <w:div w:id="1680040455">
      <w:bodyDiv w:val="1"/>
      <w:marLeft w:val="0"/>
      <w:marRight w:val="0"/>
      <w:marTop w:val="0"/>
      <w:marBottom w:val="0"/>
      <w:divBdr>
        <w:top w:val="none" w:sz="0" w:space="0" w:color="auto"/>
        <w:left w:val="none" w:sz="0" w:space="0" w:color="auto"/>
        <w:bottom w:val="none" w:sz="0" w:space="0" w:color="auto"/>
        <w:right w:val="none" w:sz="0" w:space="0" w:color="auto"/>
      </w:divBdr>
    </w:div>
    <w:div w:id="1708136952">
      <w:bodyDiv w:val="1"/>
      <w:marLeft w:val="0"/>
      <w:marRight w:val="0"/>
      <w:marTop w:val="0"/>
      <w:marBottom w:val="0"/>
      <w:divBdr>
        <w:top w:val="none" w:sz="0" w:space="0" w:color="auto"/>
        <w:left w:val="none" w:sz="0" w:space="0" w:color="auto"/>
        <w:bottom w:val="none" w:sz="0" w:space="0" w:color="auto"/>
        <w:right w:val="none" w:sz="0" w:space="0" w:color="auto"/>
      </w:divBdr>
    </w:div>
    <w:div w:id="1708414396">
      <w:bodyDiv w:val="1"/>
      <w:marLeft w:val="0"/>
      <w:marRight w:val="0"/>
      <w:marTop w:val="0"/>
      <w:marBottom w:val="0"/>
      <w:divBdr>
        <w:top w:val="none" w:sz="0" w:space="0" w:color="auto"/>
        <w:left w:val="none" w:sz="0" w:space="0" w:color="auto"/>
        <w:bottom w:val="none" w:sz="0" w:space="0" w:color="auto"/>
        <w:right w:val="none" w:sz="0" w:space="0" w:color="auto"/>
      </w:divBdr>
      <w:divsChild>
        <w:div w:id="2083288795">
          <w:marLeft w:val="547"/>
          <w:marRight w:val="0"/>
          <w:marTop w:val="0"/>
          <w:marBottom w:val="0"/>
          <w:divBdr>
            <w:top w:val="none" w:sz="0" w:space="0" w:color="auto"/>
            <w:left w:val="none" w:sz="0" w:space="0" w:color="auto"/>
            <w:bottom w:val="none" w:sz="0" w:space="0" w:color="auto"/>
            <w:right w:val="none" w:sz="0" w:space="0" w:color="auto"/>
          </w:divBdr>
        </w:div>
      </w:divsChild>
    </w:div>
    <w:div w:id="1720544627">
      <w:bodyDiv w:val="1"/>
      <w:marLeft w:val="0"/>
      <w:marRight w:val="0"/>
      <w:marTop w:val="0"/>
      <w:marBottom w:val="0"/>
      <w:divBdr>
        <w:top w:val="none" w:sz="0" w:space="0" w:color="auto"/>
        <w:left w:val="none" w:sz="0" w:space="0" w:color="auto"/>
        <w:bottom w:val="none" w:sz="0" w:space="0" w:color="auto"/>
        <w:right w:val="none" w:sz="0" w:space="0" w:color="auto"/>
      </w:divBdr>
    </w:div>
    <w:div w:id="1775514769">
      <w:bodyDiv w:val="1"/>
      <w:marLeft w:val="0"/>
      <w:marRight w:val="0"/>
      <w:marTop w:val="0"/>
      <w:marBottom w:val="0"/>
      <w:divBdr>
        <w:top w:val="none" w:sz="0" w:space="0" w:color="auto"/>
        <w:left w:val="none" w:sz="0" w:space="0" w:color="auto"/>
        <w:bottom w:val="none" w:sz="0" w:space="0" w:color="auto"/>
        <w:right w:val="none" w:sz="0" w:space="0" w:color="auto"/>
      </w:divBdr>
    </w:div>
    <w:div w:id="1792236664">
      <w:bodyDiv w:val="1"/>
      <w:marLeft w:val="0"/>
      <w:marRight w:val="0"/>
      <w:marTop w:val="0"/>
      <w:marBottom w:val="0"/>
      <w:divBdr>
        <w:top w:val="none" w:sz="0" w:space="0" w:color="auto"/>
        <w:left w:val="none" w:sz="0" w:space="0" w:color="auto"/>
        <w:bottom w:val="none" w:sz="0" w:space="0" w:color="auto"/>
        <w:right w:val="none" w:sz="0" w:space="0" w:color="auto"/>
      </w:divBdr>
    </w:div>
    <w:div w:id="1843278478">
      <w:bodyDiv w:val="1"/>
      <w:marLeft w:val="0"/>
      <w:marRight w:val="0"/>
      <w:marTop w:val="0"/>
      <w:marBottom w:val="0"/>
      <w:divBdr>
        <w:top w:val="none" w:sz="0" w:space="0" w:color="auto"/>
        <w:left w:val="none" w:sz="0" w:space="0" w:color="auto"/>
        <w:bottom w:val="none" w:sz="0" w:space="0" w:color="auto"/>
        <w:right w:val="none" w:sz="0" w:space="0" w:color="auto"/>
      </w:divBdr>
    </w:div>
    <w:div w:id="1845587651">
      <w:bodyDiv w:val="1"/>
      <w:marLeft w:val="0"/>
      <w:marRight w:val="0"/>
      <w:marTop w:val="0"/>
      <w:marBottom w:val="0"/>
      <w:divBdr>
        <w:top w:val="none" w:sz="0" w:space="0" w:color="auto"/>
        <w:left w:val="none" w:sz="0" w:space="0" w:color="auto"/>
        <w:bottom w:val="none" w:sz="0" w:space="0" w:color="auto"/>
        <w:right w:val="none" w:sz="0" w:space="0" w:color="auto"/>
      </w:divBdr>
    </w:div>
    <w:div w:id="1854613263">
      <w:bodyDiv w:val="1"/>
      <w:marLeft w:val="0"/>
      <w:marRight w:val="0"/>
      <w:marTop w:val="0"/>
      <w:marBottom w:val="0"/>
      <w:divBdr>
        <w:top w:val="none" w:sz="0" w:space="0" w:color="auto"/>
        <w:left w:val="none" w:sz="0" w:space="0" w:color="auto"/>
        <w:bottom w:val="none" w:sz="0" w:space="0" w:color="auto"/>
        <w:right w:val="none" w:sz="0" w:space="0" w:color="auto"/>
      </w:divBdr>
    </w:div>
    <w:div w:id="1855655233">
      <w:bodyDiv w:val="1"/>
      <w:marLeft w:val="0"/>
      <w:marRight w:val="0"/>
      <w:marTop w:val="0"/>
      <w:marBottom w:val="0"/>
      <w:divBdr>
        <w:top w:val="none" w:sz="0" w:space="0" w:color="auto"/>
        <w:left w:val="none" w:sz="0" w:space="0" w:color="auto"/>
        <w:bottom w:val="none" w:sz="0" w:space="0" w:color="auto"/>
        <w:right w:val="none" w:sz="0" w:space="0" w:color="auto"/>
      </w:divBdr>
    </w:div>
    <w:div w:id="1864632340">
      <w:bodyDiv w:val="1"/>
      <w:marLeft w:val="0"/>
      <w:marRight w:val="0"/>
      <w:marTop w:val="0"/>
      <w:marBottom w:val="0"/>
      <w:divBdr>
        <w:top w:val="none" w:sz="0" w:space="0" w:color="auto"/>
        <w:left w:val="none" w:sz="0" w:space="0" w:color="auto"/>
        <w:bottom w:val="none" w:sz="0" w:space="0" w:color="auto"/>
        <w:right w:val="none" w:sz="0" w:space="0" w:color="auto"/>
      </w:divBdr>
    </w:div>
    <w:div w:id="1875922698">
      <w:bodyDiv w:val="1"/>
      <w:marLeft w:val="0"/>
      <w:marRight w:val="0"/>
      <w:marTop w:val="0"/>
      <w:marBottom w:val="0"/>
      <w:divBdr>
        <w:top w:val="none" w:sz="0" w:space="0" w:color="auto"/>
        <w:left w:val="none" w:sz="0" w:space="0" w:color="auto"/>
        <w:bottom w:val="none" w:sz="0" w:space="0" w:color="auto"/>
        <w:right w:val="none" w:sz="0" w:space="0" w:color="auto"/>
      </w:divBdr>
      <w:divsChild>
        <w:div w:id="1721637195">
          <w:marLeft w:val="0"/>
          <w:marRight w:val="0"/>
          <w:marTop w:val="0"/>
          <w:marBottom w:val="0"/>
          <w:divBdr>
            <w:top w:val="none" w:sz="0" w:space="0" w:color="auto"/>
            <w:left w:val="none" w:sz="0" w:space="0" w:color="auto"/>
            <w:bottom w:val="none" w:sz="0" w:space="0" w:color="auto"/>
            <w:right w:val="none" w:sz="0" w:space="0" w:color="auto"/>
          </w:divBdr>
          <w:divsChild>
            <w:div w:id="710956558">
              <w:marLeft w:val="0"/>
              <w:marRight w:val="0"/>
              <w:marTop w:val="0"/>
              <w:marBottom w:val="0"/>
              <w:divBdr>
                <w:top w:val="none" w:sz="0" w:space="0" w:color="auto"/>
                <w:left w:val="none" w:sz="0" w:space="0" w:color="auto"/>
                <w:bottom w:val="none" w:sz="0" w:space="0" w:color="auto"/>
                <w:right w:val="none" w:sz="0" w:space="0" w:color="auto"/>
              </w:divBdr>
              <w:divsChild>
                <w:div w:id="19724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5384">
      <w:bodyDiv w:val="1"/>
      <w:marLeft w:val="0"/>
      <w:marRight w:val="0"/>
      <w:marTop w:val="0"/>
      <w:marBottom w:val="0"/>
      <w:divBdr>
        <w:top w:val="none" w:sz="0" w:space="0" w:color="auto"/>
        <w:left w:val="none" w:sz="0" w:space="0" w:color="auto"/>
        <w:bottom w:val="none" w:sz="0" w:space="0" w:color="auto"/>
        <w:right w:val="none" w:sz="0" w:space="0" w:color="auto"/>
      </w:divBdr>
    </w:div>
    <w:div w:id="1902715817">
      <w:bodyDiv w:val="1"/>
      <w:marLeft w:val="0"/>
      <w:marRight w:val="0"/>
      <w:marTop w:val="0"/>
      <w:marBottom w:val="0"/>
      <w:divBdr>
        <w:top w:val="none" w:sz="0" w:space="0" w:color="auto"/>
        <w:left w:val="none" w:sz="0" w:space="0" w:color="auto"/>
        <w:bottom w:val="none" w:sz="0" w:space="0" w:color="auto"/>
        <w:right w:val="none" w:sz="0" w:space="0" w:color="auto"/>
      </w:divBdr>
    </w:div>
    <w:div w:id="1902787197">
      <w:bodyDiv w:val="1"/>
      <w:marLeft w:val="0"/>
      <w:marRight w:val="0"/>
      <w:marTop w:val="0"/>
      <w:marBottom w:val="0"/>
      <w:divBdr>
        <w:top w:val="none" w:sz="0" w:space="0" w:color="auto"/>
        <w:left w:val="none" w:sz="0" w:space="0" w:color="auto"/>
        <w:bottom w:val="none" w:sz="0" w:space="0" w:color="auto"/>
        <w:right w:val="none" w:sz="0" w:space="0" w:color="auto"/>
      </w:divBdr>
    </w:div>
    <w:div w:id="1909411868">
      <w:bodyDiv w:val="1"/>
      <w:marLeft w:val="0"/>
      <w:marRight w:val="0"/>
      <w:marTop w:val="0"/>
      <w:marBottom w:val="0"/>
      <w:divBdr>
        <w:top w:val="none" w:sz="0" w:space="0" w:color="auto"/>
        <w:left w:val="none" w:sz="0" w:space="0" w:color="auto"/>
        <w:bottom w:val="none" w:sz="0" w:space="0" w:color="auto"/>
        <w:right w:val="none" w:sz="0" w:space="0" w:color="auto"/>
      </w:divBdr>
    </w:div>
    <w:div w:id="1910731696">
      <w:bodyDiv w:val="1"/>
      <w:marLeft w:val="0"/>
      <w:marRight w:val="0"/>
      <w:marTop w:val="0"/>
      <w:marBottom w:val="0"/>
      <w:divBdr>
        <w:top w:val="none" w:sz="0" w:space="0" w:color="auto"/>
        <w:left w:val="none" w:sz="0" w:space="0" w:color="auto"/>
        <w:bottom w:val="none" w:sz="0" w:space="0" w:color="auto"/>
        <w:right w:val="none" w:sz="0" w:space="0" w:color="auto"/>
      </w:divBdr>
    </w:div>
    <w:div w:id="1928416164">
      <w:bodyDiv w:val="1"/>
      <w:marLeft w:val="0"/>
      <w:marRight w:val="0"/>
      <w:marTop w:val="0"/>
      <w:marBottom w:val="0"/>
      <w:divBdr>
        <w:top w:val="none" w:sz="0" w:space="0" w:color="auto"/>
        <w:left w:val="none" w:sz="0" w:space="0" w:color="auto"/>
        <w:bottom w:val="none" w:sz="0" w:space="0" w:color="auto"/>
        <w:right w:val="none" w:sz="0" w:space="0" w:color="auto"/>
      </w:divBdr>
    </w:div>
    <w:div w:id="1934165126">
      <w:bodyDiv w:val="1"/>
      <w:marLeft w:val="0"/>
      <w:marRight w:val="0"/>
      <w:marTop w:val="0"/>
      <w:marBottom w:val="0"/>
      <w:divBdr>
        <w:top w:val="none" w:sz="0" w:space="0" w:color="auto"/>
        <w:left w:val="none" w:sz="0" w:space="0" w:color="auto"/>
        <w:bottom w:val="none" w:sz="0" w:space="0" w:color="auto"/>
        <w:right w:val="none" w:sz="0" w:space="0" w:color="auto"/>
      </w:divBdr>
    </w:div>
    <w:div w:id="1944846690">
      <w:bodyDiv w:val="1"/>
      <w:marLeft w:val="0"/>
      <w:marRight w:val="0"/>
      <w:marTop w:val="0"/>
      <w:marBottom w:val="0"/>
      <w:divBdr>
        <w:top w:val="none" w:sz="0" w:space="0" w:color="auto"/>
        <w:left w:val="none" w:sz="0" w:space="0" w:color="auto"/>
        <w:bottom w:val="none" w:sz="0" w:space="0" w:color="auto"/>
        <w:right w:val="none" w:sz="0" w:space="0" w:color="auto"/>
      </w:divBdr>
    </w:div>
    <w:div w:id="2004356297">
      <w:bodyDiv w:val="1"/>
      <w:marLeft w:val="0"/>
      <w:marRight w:val="0"/>
      <w:marTop w:val="0"/>
      <w:marBottom w:val="0"/>
      <w:divBdr>
        <w:top w:val="none" w:sz="0" w:space="0" w:color="auto"/>
        <w:left w:val="none" w:sz="0" w:space="0" w:color="auto"/>
        <w:bottom w:val="none" w:sz="0" w:space="0" w:color="auto"/>
        <w:right w:val="none" w:sz="0" w:space="0" w:color="auto"/>
      </w:divBdr>
    </w:div>
    <w:div w:id="2008169089">
      <w:bodyDiv w:val="1"/>
      <w:marLeft w:val="0"/>
      <w:marRight w:val="0"/>
      <w:marTop w:val="0"/>
      <w:marBottom w:val="0"/>
      <w:divBdr>
        <w:top w:val="none" w:sz="0" w:space="0" w:color="auto"/>
        <w:left w:val="none" w:sz="0" w:space="0" w:color="auto"/>
        <w:bottom w:val="none" w:sz="0" w:space="0" w:color="auto"/>
        <w:right w:val="none" w:sz="0" w:space="0" w:color="auto"/>
      </w:divBdr>
    </w:div>
    <w:div w:id="2010909599">
      <w:bodyDiv w:val="1"/>
      <w:marLeft w:val="0"/>
      <w:marRight w:val="0"/>
      <w:marTop w:val="0"/>
      <w:marBottom w:val="0"/>
      <w:divBdr>
        <w:top w:val="none" w:sz="0" w:space="0" w:color="auto"/>
        <w:left w:val="none" w:sz="0" w:space="0" w:color="auto"/>
        <w:bottom w:val="none" w:sz="0" w:space="0" w:color="auto"/>
        <w:right w:val="none" w:sz="0" w:space="0" w:color="auto"/>
      </w:divBdr>
    </w:div>
    <w:div w:id="2028214610">
      <w:bodyDiv w:val="1"/>
      <w:marLeft w:val="0"/>
      <w:marRight w:val="0"/>
      <w:marTop w:val="0"/>
      <w:marBottom w:val="0"/>
      <w:divBdr>
        <w:top w:val="none" w:sz="0" w:space="0" w:color="auto"/>
        <w:left w:val="none" w:sz="0" w:space="0" w:color="auto"/>
        <w:bottom w:val="none" w:sz="0" w:space="0" w:color="auto"/>
        <w:right w:val="none" w:sz="0" w:space="0" w:color="auto"/>
      </w:divBdr>
    </w:div>
    <w:div w:id="2048480086">
      <w:bodyDiv w:val="1"/>
      <w:marLeft w:val="0"/>
      <w:marRight w:val="0"/>
      <w:marTop w:val="0"/>
      <w:marBottom w:val="0"/>
      <w:divBdr>
        <w:top w:val="none" w:sz="0" w:space="0" w:color="auto"/>
        <w:left w:val="none" w:sz="0" w:space="0" w:color="auto"/>
        <w:bottom w:val="none" w:sz="0" w:space="0" w:color="auto"/>
        <w:right w:val="none" w:sz="0" w:space="0" w:color="auto"/>
      </w:divBdr>
    </w:div>
    <w:div w:id="2052412108">
      <w:bodyDiv w:val="1"/>
      <w:marLeft w:val="0"/>
      <w:marRight w:val="0"/>
      <w:marTop w:val="0"/>
      <w:marBottom w:val="0"/>
      <w:divBdr>
        <w:top w:val="none" w:sz="0" w:space="0" w:color="auto"/>
        <w:left w:val="none" w:sz="0" w:space="0" w:color="auto"/>
        <w:bottom w:val="none" w:sz="0" w:space="0" w:color="auto"/>
        <w:right w:val="none" w:sz="0" w:space="0" w:color="auto"/>
      </w:divBdr>
    </w:div>
    <w:div w:id="2058241152">
      <w:bodyDiv w:val="1"/>
      <w:marLeft w:val="0"/>
      <w:marRight w:val="0"/>
      <w:marTop w:val="0"/>
      <w:marBottom w:val="0"/>
      <w:divBdr>
        <w:top w:val="none" w:sz="0" w:space="0" w:color="auto"/>
        <w:left w:val="none" w:sz="0" w:space="0" w:color="auto"/>
        <w:bottom w:val="none" w:sz="0" w:space="0" w:color="auto"/>
        <w:right w:val="none" w:sz="0" w:space="0" w:color="auto"/>
      </w:divBdr>
    </w:div>
    <w:div w:id="2078044093">
      <w:bodyDiv w:val="1"/>
      <w:marLeft w:val="0"/>
      <w:marRight w:val="0"/>
      <w:marTop w:val="0"/>
      <w:marBottom w:val="0"/>
      <w:divBdr>
        <w:top w:val="none" w:sz="0" w:space="0" w:color="auto"/>
        <w:left w:val="none" w:sz="0" w:space="0" w:color="auto"/>
        <w:bottom w:val="none" w:sz="0" w:space="0" w:color="auto"/>
        <w:right w:val="none" w:sz="0" w:space="0" w:color="auto"/>
      </w:divBdr>
    </w:div>
    <w:div w:id="2083140089">
      <w:bodyDiv w:val="1"/>
      <w:marLeft w:val="0"/>
      <w:marRight w:val="0"/>
      <w:marTop w:val="0"/>
      <w:marBottom w:val="0"/>
      <w:divBdr>
        <w:top w:val="none" w:sz="0" w:space="0" w:color="auto"/>
        <w:left w:val="none" w:sz="0" w:space="0" w:color="auto"/>
        <w:bottom w:val="none" w:sz="0" w:space="0" w:color="auto"/>
        <w:right w:val="none" w:sz="0" w:space="0" w:color="auto"/>
      </w:divBdr>
    </w:div>
    <w:div w:id="2091341841">
      <w:bodyDiv w:val="1"/>
      <w:marLeft w:val="0"/>
      <w:marRight w:val="0"/>
      <w:marTop w:val="0"/>
      <w:marBottom w:val="0"/>
      <w:divBdr>
        <w:top w:val="none" w:sz="0" w:space="0" w:color="auto"/>
        <w:left w:val="none" w:sz="0" w:space="0" w:color="auto"/>
        <w:bottom w:val="none" w:sz="0" w:space="0" w:color="auto"/>
        <w:right w:val="none" w:sz="0" w:space="0" w:color="auto"/>
      </w:divBdr>
    </w:div>
    <w:div w:id="2096975077">
      <w:bodyDiv w:val="1"/>
      <w:marLeft w:val="0"/>
      <w:marRight w:val="0"/>
      <w:marTop w:val="0"/>
      <w:marBottom w:val="0"/>
      <w:divBdr>
        <w:top w:val="none" w:sz="0" w:space="0" w:color="auto"/>
        <w:left w:val="none" w:sz="0" w:space="0" w:color="auto"/>
        <w:bottom w:val="none" w:sz="0" w:space="0" w:color="auto"/>
        <w:right w:val="none" w:sz="0" w:space="0" w:color="auto"/>
      </w:divBdr>
    </w:div>
    <w:div w:id="214408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kafka.apache.org/download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opraGroup\DOCSV3\Templates\Base\TemplateBas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2953FC2CC7124D9084465C390F2575" ma:contentTypeVersion="7" ma:contentTypeDescription="Create a new document." ma:contentTypeScope="" ma:versionID="c99429fd6666415cfab0914f4cb33c81">
  <xsd:schema xmlns:xsd="http://www.w3.org/2001/XMLSchema" xmlns:xs="http://www.w3.org/2001/XMLSchema" xmlns:p="http://schemas.microsoft.com/office/2006/metadata/properties" xmlns:ns2="21f1b9a1-a14a-4bc7-a26e-d14c8d65680a" xmlns:ns3="48a13f65-5c79-4305-aba5-a31268d76f63" xmlns:ns4="http://schemas.microsoft.com/sharepoint/v4" xmlns:ns5="a4942115-8c5c-490d-bfaa-774dd2515be8" targetNamespace="http://schemas.microsoft.com/office/2006/metadata/properties" ma:root="true" ma:fieldsID="0f11eb142c240dce3da80baa8263111d" ns2:_="" ns3:_="" ns4:_="" ns5:_="">
    <xsd:import namespace="21f1b9a1-a14a-4bc7-a26e-d14c8d65680a"/>
    <xsd:import namespace="48a13f65-5c79-4305-aba5-a31268d76f63"/>
    <xsd:import namespace="http://schemas.microsoft.com/sharepoint/v4"/>
    <xsd:import namespace="a4942115-8c5c-490d-bfaa-774dd2515be8"/>
    <xsd:element name="properties">
      <xsd:complexType>
        <xsd:sequence>
          <xsd:element name="documentManagement">
            <xsd:complexType>
              <xsd:all>
                <xsd:element ref="ns2:TaxCatchAll" minOccurs="0"/>
                <xsd:element ref="ns3:TaxKeywordTaxHTField" minOccurs="0"/>
                <xsd:element ref="ns2:Description_x0020__x0028_doc_x0029_" minOccurs="0"/>
                <xsd:element ref="ns2:m7b91fbce3df4f5da115d1433180bceb" minOccurs="0"/>
                <xsd:element ref="ns2:TaxCatchAllLabel" minOccurs="0"/>
                <xsd:element ref="ns2:jfd51d9e2b464e40b8a7b13280b9089c" minOccurs="0"/>
                <xsd:element ref="ns2:e16ca6858a6d4e1eb1b2576b3483cc38" minOccurs="0"/>
                <xsd:element ref="ns2:cb7384e601db497bbb88b8939feae4db" minOccurs="0"/>
                <xsd:element ref="ns2:Sensitivity_x0020_level" minOccurs="0"/>
                <xsd:element ref="ns2:Sensitivity_x0020_subject" minOccurs="0"/>
                <xsd:element ref="ns2:Document_x0020_ID" minOccurs="0"/>
                <xsd:element ref="ns4:IconOverlay" minOccurs="0"/>
                <xsd:element ref="ns5:SharedWithUsers" minOccurs="0"/>
                <xsd:element ref="ns5:SharingHintHash"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f1b9a1-a14a-4bc7-a26e-d14c8d65680a"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55ce4891-3094-48a4-a86e-89135fe685d6}" ma:internalName="TaxCatchAll" ma:showField="CatchAllData" ma:web="a4942115-8c5c-490d-bfaa-774dd2515be8">
      <xsd:complexType>
        <xsd:complexContent>
          <xsd:extension base="dms:MultiChoiceLookup">
            <xsd:sequence>
              <xsd:element name="Value" type="dms:Lookup" maxOccurs="unbounded" minOccurs="0" nillable="true"/>
            </xsd:sequence>
          </xsd:extension>
        </xsd:complexContent>
      </xsd:complexType>
    </xsd:element>
    <xsd:element name="Description_x0020__x0028_doc_x0029_" ma:index="11" nillable="true" ma:displayName="Description (doc)" ma:description="Describes the content of this document." ma:internalName="Description_x0020__x0028_doc_x0029_">
      <xsd:simpleType>
        <xsd:restriction base="dms:Note">
          <xsd:maxLength value="255"/>
        </xsd:restriction>
      </xsd:simpleType>
    </xsd:element>
    <xsd:element name="m7b91fbce3df4f5da115d1433180bceb" ma:index="12" nillable="true" ma:taxonomy="true" ma:internalName="m7b91fbce3df4f5da115d1433180bceb" ma:taxonomyFieldName="Document_x0020_type" ma:displayName="Document type" ma:default="" ma:fieldId="{67b91fbc-e3df-4f5d-a115-d1433180bceb}" ma:taxonomyMulti="true" ma:sspId="000e2059-5ee7-47e9-8d7c-e5c5b9f97e02" ma:termSetId="b41fe23d-2ab6-46db-841a-cbc15ff164f4" ma:anchorId="00000000-0000-0000-0000-000000000000" ma:open="false" ma:isKeyword="false">
      <xsd:complexType>
        <xsd:sequence>
          <xsd:element ref="pc:Terms" minOccurs="0" maxOccurs="1"/>
        </xsd:sequence>
      </xsd:complexType>
    </xsd:element>
    <xsd:element name="TaxCatchAllLabel" ma:index="13" nillable="true" ma:displayName="Taxonomy Catch All Column1" ma:hidden="true" ma:list="{55ce4891-3094-48a4-a86e-89135fe685d6}" ma:internalName="TaxCatchAllLabel" ma:readOnly="true" ma:showField="CatchAllDataLabel" ma:web="a4942115-8c5c-490d-bfaa-774dd2515be8">
      <xsd:complexType>
        <xsd:complexContent>
          <xsd:extension base="dms:MultiChoiceLookup">
            <xsd:sequence>
              <xsd:element name="Value" type="dms:Lookup" maxOccurs="unbounded" minOccurs="0" nillable="true"/>
            </xsd:sequence>
          </xsd:extension>
        </xsd:complexContent>
      </xsd:complexType>
    </xsd:element>
    <xsd:element name="jfd51d9e2b464e40b8a7b13280b9089c" ma:index="15" nillable="true" ma:taxonomy="true" ma:internalName="jfd51d9e2b464e40b8a7b13280b9089c" ma:taxonomyFieldName="Community" ma:displayName="Community" ma:default="" ma:fieldId="{3fd51d9e-2b46-4e40-b8a7-b13280b9089c}" ma:taxonomyMulti="true" ma:sspId="000e2059-5ee7-47e9-8d7c-e5c5b9f97e02" ma:termSetId="cbff4a31-9767-48d3-9f7e-7d5fae8965aa" ma:anchorId="00000000-0000-0000-0000-000000000000" ma:open="false" ma:isKeyword="false">
      <xsd:complexType>
        <xsd:sequence>
          <xsd:element ref="pc:Terms" minOccurs="0" maxOccurs="1"/>
        </xsd:sequence>
      </xsd:complexType>
    </xsd:element>
    <xsd:element name="e16ca6858a6d4e1eb1b2576b3483cc38" ma:index="17" nillable="true" ma:taxonomy="true" ma:internalName="e16ca6858a6d4e1eb1b2576b3483cc38" ma:taxonomyFieldName="Steria_x0020_location" ma:displayName="Steria location" ma:default="" ma:fieldId="{e16ca685-8a6d-4e1e-b1b2-576b3483cc38}" ma:taxonomyMulti="true" ma:sspId="000e2059-5ee7-47e9-8d7c-e5c5b9f97e02" ma:termSetId="06fb51a1-70d9-4608-80ae-c46ce699b39a" ma:anchorId="00000000-0000-0000-0000-000000000000" ma:open="false" ma:isKeyword="false">
      <xsd:complexType>
        <xsd:sequence>
          <xsd:element ref="pc:Terms" minOccurs="0" maxOccurs="1"/>
        </xsd:sequence>
      </xsd:complexType>
    </xsd:element>
    <xsd:element name="cb7384e601db497bbb88b8939feae4db" ma:index="19" nillable="true" ma:taxonomy="true" ma:internalName="cb7384e601db497bbb88b8939feae4db" ma:taxonomyFieldName="Languages" ma:displayName="Languages" ma:default="" ma:fieldId="{cb7384e6-01db-497b-bb88-b8939feae4db}" ma:taxonomyMulti="true" ma:sspId="000e2059-5ee7-47e9-8d7c-e5c5b9f97e02" ma:termSetId="5d5e187e-ca10-44f3-ac34-13e5ac42fd40" ma:anchorId="00000000-0000-0000-0000-000000000000" ma:open="false" ma:isKeyword="false">
      <xsd:complexType>
        <xsd:sequence>
          <xsd:element ref="pc:Terms" minOccurs="0" maxOccurs="1"/>
        </xsd:sequence>
      </xsd:complexType>
    </xsd:element>
    <xsd:element name="Sensitivity_x0020_level" ma:index="21" nillable="true" ma:displayName="Sensitivity level" ma:description="Choose the sensitivity level of your document." ma:format="Dropdown" ma:internalName="Sensitivity_x0020_level">
      <xsd:simpleType>
        <xsd:restriction base="dms:Choice">
          <xsd:enumeration value="Open - None or Public"/>
          <xsd:enumeration value="Level 1 - For internal use only"/>
          <xsd:enumeration value="Level 2 - In confidence"/>
          <xsd:enumeration value="Level 3 - In strictest confidence"/>
        </xsd:restriction>
      </xsd:simpleType>
    </xsd:element>
    <xsd:element name="Sensitivity_x0020_subject" ma:index="22" nillable="true" ma:displayName="Sensitivity subject" ma:description="Free text to indicate the reason for the sensitivity level." ma:internalName="Sensitivity_x0020_subject">
      <xsd:simpleType>
        <xsd:restriction base="dms:Text">
          <xsd:maxLength value="255"/>
        </xsd:restriction>
      </xsd:simpleType>
    </xsd:element>
    <xsd:element name="Document_x0020_ID" ma:index="23" nillable="true" ma:displayName="Document ID" ma:description="Optional free text field which can be used to record your own or local client or project reference identifier." ma:internalName="Document_x0020_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a13f65-5c79-4305-aba5-a31268d76f63"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000e2059-5ee7-47e9-8d7c-e5c5b9f97e02"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942115-8c5c-490d-bfaa-774dd2515be8"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26" nillable="true" ma:displayName="Sharing Hint Hash" ma:internalName="SharingHintHash" ma:readOnly="true">
      <xsd:simpleType>
        <xsd:restriction base="dms:Text"/>
      </xsd:simple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ID xmlns="21f1b9a1-a14a-4bc7-a26e-d14c8d65680a" xsi:nil="true"/>
    <TaxKeywordTaxHTField xmlns="48a13f65-5c79-4305-aba5-a31268d76f63">
      <Terms xmlns="http://schemas.microsoft.com/office/infopath/2007/PartnerControls"/>
    </TaxKeywordTaxHTField>
    <TaxCatchAll xmlns="21f1b9a1-a14a-4bc7-a26e-d14c8d65680a"/>
    <Description_x0020__x0028_doc_x0029_ xmlns="21f1b9a1-a14a-4bc7-a26e-d14c8d65680a" xsi:nil="true"/>
    <jfd51d9e2b464e40b8a7b13280b9089c xmlns="21f1b9a1-a14a-4bc7-a26e-d14c8d65680a">
      <Terms xmlns="http://schemas.microsoft.com/office/infopath/2007/PartnerControls"/>
    </jfd51d9e2b464e40b8a7b13280b9089c>
    <Sensitivity_x0020_subject xmlns="21f1b9a1-a14a-4bc7-a26e-d14c8d65680a" xsi:nil="true"/>
    <Sensitivity_x0020_level xmlns="21f1b9a1-a14a-4bc7-a26e-d14c8d65680a" xsi:nil="true"/>
    <m7b91fbce3df4f5da115d1433180bceb xmlns="21f1b9a1-a14a-4bc7-a26e-d14c8d65680a">
      <Terms xmlns="http://schemas.microsoft.com/office/infopath/2007/PartnerControls"/>
    </m7b91fbce3df4f5da115d1433180bceb>
    <e16ca6858a6d4e1eb1b2576b3483cc38 xmlns="21f1b9a1-a14a-4bc7-a26e-d14c8d65680a">
      <Terms xmlns="http://schemas.microsoft.com/office/infopath/2007/PartnerControls"/>
    </e16ca6858a6d4e1eb1b2576b3483cc38>
    <cb7384e601db497bbb88b8939feae4db xmlns="21f1b9a1-a14a-4bc7-a26e-d14c8d65680a">
      <Terms xmlns="http://schemas.microsoft.com/office/infopath/2007/PartnerControls"/>
    </cb7384e601db497bbb88b8939feae4db>
    <IconOverlay xmlns="http://schemas.microsoft.com/sharepoint/v4" xsi:nil="true"/>
  </documentManagement>
</p:properties>
</file>

<file path=customXml/item5.xml><?xml version="1.0" encoding="utf-8"?>
<?mso-contentType ?>
<SharedContentType xmlns="Microsoft.SharePoint.Taxonomy.ContentTypeSync" SourceId="000e2059-5ee7-47e9-8d7c-e5c5b9f97e02" ContentTypeId="0x0101" PreviousValue="false"/>
</file>

<file path=customXml/itemProps1.xml><?xml version="1.0" encoding="utf-8"?>
<ds:datastoreItem xmlns:ds="http://schemas.openxmlformats.org/officeDocument/2006/customXml" ds:itemID="{66DDC380-476D-48AA-9ED2-E74991D11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f1b9a1-a14a-4bc7-a26e-d14c8d65680a"/>
    <ds:schemaRef ds:uri="48a13f65-5c79-4305-aba5-a31268d76f63"/>
    <ds:schemaRef ds:uri="http://schemas.microsoft.com/sharepoint/v4"/>
    <ds:schemaRef ds:uri="a4942115-8c5c-490d-bfaa-774dd2515b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DB5F1D-7BC9-42DD-A23A-D50E54CC4DAF}">
  <ds:schemaRefs>
    <ds:schemaRef ds:uri="http://schemas.openxmlformats.org/officeDocument/2006/bibliography"/>
  </ds:schemaRefs>
</ds:datastoreItem>
</file>

<file path=customXml/itemProps3.xml><?xml version="1.0" encoding="utf-8"?>
<ds:datastoreItem xmlns:ds="http://schemas.openxmlformats.org/officeDocument/2006/customXml" ds:itemID="{D881BB74-A8BE-4DF2-B749-599636573392}">
  <ds:schemaRefs>
    <ds:schemaRef ds:uri="http://schemas.microsoft.com/sharepoint/v3/contenttype/forms"/>
  </ds:schemaRefs>
</ds:datastoreItem>
</file>

<file path=customXml/itemProps4.xml><?xml version="1.0" encoding="utf-8"?>
<ds:datastoreItem xmlns:ds="http://schemas.openxmlformats.org/officeDocument/2006/customXml" ds:itemID="{F0CD5303-B8CD-4113-B30C-EBA037935D50}">
  <ds:schemaRefs>
    <ds:schemaRef ds:uri="http://schemas.microsoft.com/office/2006/metadata/properties"/>
    <ds:schemaRef ds:uri="http://schemas.microsoft.com/office/infopath/2007/PartnerControls"/>
    <ds:schemaRef ds:uri="21f1b9a1-a14a-4bc7-a26e-d14c8d65680a"/>
    <ds:schemaRef ds:uri="48a13f65-5c79-4305-aba5-a31268d76f63"/>
    <ds:schemaRef ds:uri="http://schemas.microsoft.com/sharepoint/v4"/>
  </ds:schemaRefs>
</ds:datastoreItem>
</file>

<file path=customXml/itemProps5.xml><?xml version="1.0" encoding="utf-8"?>
<ds:datastoreItem xmlns:ds="http://schemas.openxmlformats.org/officeDocument/2006/customXml" ds:itemID="{785656E9-062C-4352-A16B-189DF297FB3F}">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TemplateBase2010.dotx</Template>
  <TotalTime>0</TotalTime>
  <Pages>16</Pages>
  <Words>1046</Words>
  <Characters>5967</Characters>
  <Application>Microsoft Office Word</Application>
  <DocSecurity>0</DocSecurity>
  <Lines>49</Lines>
  <Paragraphs>13</Paragraphs>
  <ScaleCrop>false</ScaleCrop>
  <Company>sopra</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Sopra Group</dc:title>
  <dc:subject/>
  <dc:creator>restricted</dc:creator>
  <cp:keywords/>
  <cp:lastModifiedBy>Kha Nguyen</cp:lastModifiedBy>
  <cp:revision>153</cp:revision>
  <cp:lastPrinted>2020-08-13T20:50:00Z</cp:lastPrinted>
  <dcterms:created xsi:type="dcterms:W3CDTF">2021-02-01T18:49:00Z</dcterms:created>
  <dcterms:modified xsi:type="dcterms:W3CDTF">2021-02-01T18:49:00Z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LABEL_from">
    <vt:lpwstr>From</vt:lpwstr>
  </property>
  <property fmtid="{D5CDD505-2E9C-101B-9397-08002B2CF9AE}" pid="3" name="DOCSLABEL_to">
    <vt:lpwstr>To</vt:lpwstr>
  </property>
  <property fmtid="{D5CDD505-2E9C-101B-9397-08002B2CF9AE}" pid="4" name="DOCSLABEL_numberofpages">
    <vt:lpwstr>No. of pages:</vt:lpwstr>
  </property>
  <property fmtid="{D5CDD505-2E9C-101B-9397-08002B2CF9AE}" pid="5" name="DOCSLABEL_subject">
    <vt:lpwstr>Subject:</vt:lpwstr>
  </property>
  <property fmtid="{D5CDD505-2E9C-101B-9397-08002B2CF9AE}" pid="6" name="DOCSLABEL_comments">
    <vt:lpwstr>Comments</vt:lpwstr>
  </property>
  <property fmtid="{D5CDD505-2E9C-101B-9397-08002B2CF9AE}" pid="7" name="DOCSLABEL_version">
    <vt:lpwstr>Version</vt:lpwstr>
  </property>
  <property fmtid="{D5CDD505-2E9C-101B-9397-08002B2CF9AE}" pid="8" name="DOCSLABEL_versiondate">
    <vt:lpwstr>of</vt:lpwstr>
  </property>
  <property fmtid="{D5CDD505-2E9C-101B-9397-08002B2CF9AE}" pid="9" name="DOCSLABEL_status">
    <vt:lpwstr>Status</vt:lpwstr>
  </property>
  <property fmtid="{D5CDD505-2E9C-101B-9397-08002B2CF9AE}" pid="10" name="DOCSLABEL_documenthistory">
    <vt:lpwstr>Document History</vt:lpwstr>
  </property>
  <property fmtid="{D5CDD505-2E9C-101B-9397-08002B2CF9AE}" pid="11" name="DOCSLABEL_summary">
    <vt:lpwstr>Summary</vt:lpwstr>
  </property>
  <property fmtid="{D5CDD505-2E9C-101B-9397-08002B2CF9AE}" pid="12" name="DOCSLABEL_resubject">
    <vt:lpwstr>Subject:</vt:lpwstr>
  </property>
  <property fmtid="{D5CDD505-2E9C-101B-9397-08002B2CF9AE}" pid="13" name="DOCSLABEL_ourreference">
    <vt:lpwstr>Our Ref:</vt:lpwstr>
  </property>
  <property fmtid="{D5CDD505-2E9C-101B-9397-08002B2CF9AE}" pid="14" name="DOCSLABEL_yourreference">
    <vt:lpwstr>Your Ref:</vt:lpwstr>
  </property>
  <property fmtid="{D5CDD505-2E9C-101B-9397-08002B2CF9AE}" pid="15" name="DOCSLABEL_enclosed">
    <vt:lpwstr>Enclosure:</vt:lpwstr>
  </property>
  <property fmtid="{D5CDD505-2E9C-101B-9397-08002B2CF9AE}" pid="16" name="DOCSLABEL_cc">
    <vt:lpwstr>CC:</vt:lpwstr>
  </property>
  <property fmtid="{D5CDD505-2E9C-101B-9397-08002B2CF9AE}" pid="17" name="DOCSLABEL_PS">
    <vt:lpwstr>PS:</vt:lpwstr>
  </property>
  <property fmtid="{D5CDD505-2E9C-101B-9397-08002B2CF9AE}" pid="18" name="DOCSLABEL_recipients">
    <vt:lpwstr>Recipient(s):</vt:lpwstr>
  </property>
  <property fmtid="{D5CDD505-2E9C-101B-9397-08002B2CF9AE}" pid="19" name="DOCSLABEL_senders">
    <vt:lpwstr>Sender(s):</vt:lpwstr>
  </property>
  <property fmtid="{D5CDD505-2E9C-101B-9397-08002B2CF9AE}" pid="20" name="DOCSLABEL_meetingdate">
    <vt:lpwstr>Meeting date</vt:lpwstr>
  </property>
  <property fmtid="{D5CDD505-2E9C-101B-9397-08002B2CF9AE}" pid="21" name="DOCSPROP_templatetype">
    <vt:r8>3</vt:r8>
  </property>
  <property fmtid="{D5CDD505-2E9C-101B-9397-08002B2CF9AE}" pid="22" name="DOCSLABEL_date">
    <vt:lpwstr>Date</vt:lpwstr>
  </property>
  <property fmtid="{D5CDD505-2E9C-101B-9397-08002B2CF9AE}" pid="23" name="DOCSLABEL_updateorigin">
    <vt:lpwstr>Update Origin</vt:lpwstr>
  </property>
  <property fmtid="{D5CDD505-2E9C-101B-9397-08002B2CF9AE}" pid="24" name="DOCSLABEL_writtenby">
    <vt:lpwstr>Written by</vt:lpwstr>
  </property>
  <property fmtid="{D5CDD505-2E9C-101B-9397-08002B2CF9AE}" pid="25" name="DOCSLABEL_verifiedby">
    <vt:lpwstr>Verified by</vt:lpwstr>
  </property>
  <property fmtid="{D5CDD505-2E9C-101B-9397-08002B2CF9AE}" pid="26" name="DOCSLABEL_introduction">
    <vt:lpwstr>Introduction</vt:lpwstr>
  </property>
  <property fmtid="{D5CDD505-2E9C-101B-9397-08002B2CF9AE}" pid="27" name="DOCSLABEL_foreword">
    <vt:lpwstr>Foreword</vt:lpwstr>
  </property>
  <property fmtid="{D5CDD505-2E9C-101B-9397-08002B2CF9AE}" pid="28" name="DOCSLABEL_telephone">
    <vt:lpwstr>Telephone:</vt:lpwstr>
  </property>
  <property fmtid="{D5CDD505-2E9C-101B-9397-08002B2CF9AE}" pid="29" name="DOCSLABEL_fax">
    <vt:lpwstr>Fax:</vt:lpwstr>
  </property>
  <property fmtid="{D5CDD505-2E9C-101B-9397-08002B2CF9AE}" pid="30" name="DOCSLABEL_bodyofletter">
    <vt:lpwstr>Body of letter</vt:lpwstr>
  </property>
  <property fmtid="{D5CDD505-2E9C-101B-9397-08002B2CF9AE}" pid="31" name="DOCSPROP_isosqdocument">
    <vt:lpwstr>0</vt:lpwstr>
  </property>
  <property fmtid="{D5CDD505-2E9C-101B-9397-08002B2CF9AE}" pid="32" name="DOCSPROP_templatename">
    <vt:lpwstr>Template Name</vt:lpwstr>
  </property>
  <property fmtid="{D5CDD505-2E9C-101B-9397-08002B2CF9AE}" pid="33" name="DOCSPROP_isdocs">
    <vt:bool>true</vt:bool>
  </property>
  <property fmtid="{D5CDD505-2E9C-101B-9397-08002B2CF9AE}" pid="34" name="DOCSLABEL_toc">
    <vt:lpwstr>Table of Contents</vt:lpwstr>
  </property>
  <property fmtid="{D5CDD505-2E9C-101B-9397-08002B2CF9AE}" pid="35" name="DOCSCHAR_splitconfidential">
    <vt:lpwstr>–</vt:lpwstr>
  </property>
  <property fmtid="{D5CDD505-2E9C-101B-9397-08002B2CF9AE}" pid="36" name="DOCSCHAR_splitproject">
    <vt:lpwstr> / </vt:lpwstr>
  </property>
  <property fmtid="{D5CDD505-2E9C-101B-9397-08002B2CF9AE}" pid="37" name="DOCSPROP_documentid">
    <vt:i4>984497955</vt:i4>
  </property>
  <property fmtid="{D5CDD505-2E9C-101B-9397-08002B2CF9AE}" pid="38" name="DOCSLABEL_listofparticipants">
    <vt:lpwstr>List of Participants</vt:lpwstr>
  </property>
  <property fmtid="{D5CDD505-2E9C-101B-9397-08002B2CF9AE}" pid="39" name="DOCSLABEL_template">
    <vt:lpwstr>Template</vt:lpwstr>
  </property>
  <property fmtid="{D5CDD505-2E9C-101B-9397-08002B2CF9AE}" pid="40" name="DOCSLABEL_BlankFirstPageTitle">
    <vt:lpwstr>Blank document title in one or two introduction lines</vt:lpwstr>
  </property>
  <property fmtid="{D5CDD505-2E9C-101B-9397-08002B2CF9AE}" pid="41" name="DOCSLABEL_BlankFirstPageSubTitle">
    <vt:lpwstr>Blank document subtitle in one or two introduction lines</vt:lpwstr>
  </property>
  <property fmtid="{D5CDD505-2E9C-101B-9397-08002B2CF9AE}" pid="42" name="DOCSCHAR_splitheader">
    <vt:lpwstr/>
  </property>
  <property fmtid="{D5CDD505-2E9C-101B-9397-08002B2CF9AE}" pid="43" name="DOCSPROP_customer">
    <vt:lpwstr>Customer A</vt:lpwstr>
  </property>
  <property fmtid="{D5CDD505-2E9C-101B-9397-08002B2CF9AE}" pid="44" name="DOCSPROP_title">
    <vt:lpwstr>Document Name</vt:lpwstr>
  </property>
  <property fmtid="{D5CDD505-2E9C-101B-9397-08002B2CF9AE}" pid="45" name="DOCSPROP_project">
    <vt:lpwstr>Project B</vt:lpwstr>
  </property>
  <property fmtid="{D5CDD505-2E9C-101B-9397-08002B2CF9AE}" pid="46" name="DOCSPROP_documenttype">
    <vt:lpwstr>Proposal</vt:lpwstr>
  </property>
  <property fmtid="{D5CDD505-2E9C-101B-9397-08002B2CF9AE}" pid="47" name="DOCSPROP_firstpageheader">
    <vt:lpwstr/>
  </property>
  <property fmtid="{D5CDD505-2E9C-101B-9397-08002B2CF9AE}" pid="48" name="DOCSPROP_entity">
    <vt:lpwstr>Entity</vt:lpwstr>
  </property>
  <property fmtid="{D5CDD505-2E9C-101B-9397-08002B2CF9AE}" pid="49" name="DOCSPROP_firstpagetitlepart1">
    <vt:lpwstr>P</vt:lpwstr>
  </property>
  <property fmtid="{D5CDD505-2E9C-101B-9397-08002B2CF9AE}" pid="50" name="DOCSPROP_reference">
    <vt:lpwstr>20150114-160143-LL</vt:lpwstr>
  </property>
  <property fmtid="{D5CDD505-2E9C-101B-9397-08002B2CF9AE}" pid="51" name="DOCSPROP_status">
    <vt:lpwstr>Preliminary Draft</vt:lpwstr>
  </property>
  <property fmtid="{D5CDD505-2E9C-101B-9397-08002B2CF9AE}" pid="52" name="DOCSPROP_recipient">
    <vt:lpwstr>Recipient Name_x000d_Recipient Address</vt:lpwstr>
  </property>
  <property fmtid="{D5CDD505-2E9C-101B-9397-08002B2CF9AE}" pid="53" name="DOCSPROP_version">
    <vt:lpwstr>1.00</vt:lpwstr>
  </property>
  <property fmtid="{D5CDD505-2E9C-101B-9397-08002B2CF9AE}" pid="54" name="DOCSPROP_firstpagesubheader">
    <vt:lpwstr/>
  </property>
  <property fmtid="{D5CDD505-2E9C-101B-9397-08002B2CF9AE}" pid="55" name="DOCSPROP_confidential">
    <vt:lpwstr>Confidential</vt:lpwstr>
  </property>
  <property fmtid="{D5CDD505-2E9C-101B-9397-08002B2CF9AE}" pid="56" name="DOCSPROP_firstpagetitlepart2">
    <vt:lpwstr>roposal</vt:lpwstr>
  </property>
  <property fmtid="{D5CDD505-2E9C-101B-9397-08002B2CF9AE}" pid="57" name="DOCSPROP_documentdate">
    <vt:lpwstr>21 July 2017</vt:lpwstr>
  </property>
  <property fmtid="{D5CDD505-2E9C-101B-9397-08002B2CF9AE}" pid="58" name="DOCSPROP_documentdateraw">
    <vt:lpwstr>21 July 2017</vt:lpwstr>
  </property>
  <property fmtid="{D5CDD505-2E9C-101B-9397-08002B2CF9AE}" pid="59" name="ContentTypeId">
    <vt:lpwstr>0x0101006C2953FC2CC7124D9084465C390F2575</vt:lpwstr>
  </property>
  <property fmtid="{D5CDD505-2E9C-101B-9397-08002B2CF9AE}" pid="60" name="TaxKeyword">
    <vt:lpwstr/>
  </property>
  <property fmtid="{D5CDD505-2E9C-101B-9397-08002B2CF9AE}" pid="61" name="Steria location">
    <vt:lpwstr/>
  </property>
  <property fmtid="{D5CDD505-2E9C-101B-9397-08002B2CF9AE}" pid="62" name="Document type">
    <vt:lpwstr/>
  </property>
  <property fmtid="{D5CDD505-2E9C-101B-9397-08002B2CF9AE}" pid="63" name="Languages">
    <vt:lpwstr/>
  </property>
  <property fmtid="{D5CDD505-2E9C-101B-9397-08002B2CF9AE}" pid="64" name="Community">
    <vt:lpwstr/>
  </property>
</Properties>
</file>